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EastAsia" w:cstheme="minorBidi"/>
          <w:b w:val="0"/>
          <w:bCs w:val="0"/>
          <w:smallCaps w:val="0"/>
          <w:szCs w:val="22"/>
        </w:rPr>
        <w:id w:val="907188329"/>
        <w:docPartObj>
          <w:docPartGallery w:val="Table of Contents"/>
          <w:docPartUnique/>
        </w:docPartObj>
      </w:sdtPr>
      <w:sdtContent>
        <w:p w14:paraId="06E39B38" w14:textId="77777777" w:rsidR="00872A9E" w:rsidRDefault="00872A9E" w:rsidP="006A2EC8">
          <w:pPr>
            <w:pStyle w:val="ab"/>
          </w:pPr>
          <w:r>
            <w:t>Оглавление</w:t>
          </w:r>
        </w:p>
        <w:p w14:paraId="74C931AA" w14:textId="43A7F5C5" w:rsidR="000F1F1B" w:rsidRDefault="00872A9E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9386508" w:history="1">
            <w:r w:rsidR="000F1F1B" w:rsidRPr="00E650F7">
              <w:rPr>
                <w:rStyle w:val="ad"/>
                <w:noProof/>
              </w:rPr>
              <w:t>1 Постановка задачи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_Toc59386508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2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65832ADC" w14:textId="39A8D79E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09" w:history="1">
            <w:r w:rsidR="000F1F1B" w:rsidRPr="00E650F7">
              <w:rPr>
                <w:rStyle w:val="ad"/>
                <w:noProof/>
              </w:rPr>
              <w:t>2 Алгоритм решения задачи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_Toc59386509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3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74102D89" w14:textId="38AF547E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10" w:history="1">
            <w:r w:rsidR="000F1F1B" w:rsidRPr="00E650F7">
              <w:rPr>
                <w:rStyle w:val="ad"/>
                <w:noProof/>
              </w:rPr>
              <w:t>3 Теоретическая оценка коммуникационной и вычислительной сложности реализованного алгоритма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_Toc59386510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5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2BAFC506" w14:textId="64F72297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11" w:history="1">
            <w:r w:rsidR="000F1F1B" w:rsidRPr="00E650F7">
              <w:rPr>
                <w:rStyle w:val="ad"/>
                <w:noProof/>
              </w:rPr>
              <w:t xml:space="preserve">4 Внешние спецификации программного средства </w:t>
            </w:r>
            <w:r w:rsidR="000F1F1B" w:rsidRPr="00E650F7">
              <w:rPr>
                <w:rStyle w:val="ad"/>
                <w:noProof/>
                <w:lang w:val="en-US"/>
              </w:rPr>
              <w:t>Kruskal</w:t>
            </w:r>
            <w:r w:rsidR="000F1F1B" w:rsidRPr="00E650F7">
              <w:rPr>
                <w:rStyle w:val="ad"/>
                <w:noProof/>
              </w:rPr>
              <w:t>_</w:t>
            </w:r>
            <w:r w:rsidR="000F1F1B" w:rsidRPr="00E650F7">
              <w:rPr>
                <w:rStyle w:val="ad"/>
                <w:noProof/>
                <w:lang w:val="en-US"/>
              </w:rPr>
              <w:t>MPI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_Toc59386511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7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11265285" w14:textId="671D3A2A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2" w:history="1">
            <w:r w:rsidR="000F1F1B" w:rsidRPr="00E650F7">
              <w:rPr>
                <w:rStyle w:val="ad"/>
                <w:noProof/>
              </w:rPr>
              <w:t>4.1 Название и назначение программного средства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_Toc59386512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7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06387BE8" w14:textId="4ABC7ABF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3" w:history="1">
            <w:r w:rsidR="000F1F1B" w:rsidRPr="00E650F7">
              <w:rPr>
                <w:rStyle w:val="ad"/>
                <w:noProof/>
              </w:rPr>
              <w:t>4.2 Команда сборки программы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_Toc59386513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7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3FF6209D" w14:textId="3480C939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4" w:history="1">
            <w:r w:rsidR="000F1F1B" w:rsidRPr="00E650F7">
              <w:rPr>
                <w:rStyle w:val="ad"/>
                <w:noProof/>
              </w:rPr>
              <w:t>4.3 Формат запуска программы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_Toc59386514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7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604DFCC0" w14:textId="10F357EC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5" w:history="1">
            <w:r w:rsidR="000F1F1B" w:rsidRPr="00E650F7">
              <w:rPr>
                <w:rStyle w:val="ad"/>
                <w:noProof/>
              </w:rPr>
              <w:t>4.4 Входные файлы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_Toc59386515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8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2AE64A29" w14:textId="597CE720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6" w:history="1">
            <w:r w:rsidR="000F1F1B" w:rsidRPr="00E650F7">
              <w:rPr>
                <w:rStyle w:val="ad"/>
                <w:noProof/>
              </w:rPr>
              <w:t>4.5 Выходные данные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_Toc59386516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9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5FB7DCC3" w14:textId="5731B36B" w:rsidR="000F1F1B" w:rsidRDefault="00D907A4">
          <w:pPr>
            <w:pStyle w:val="21"/>
            <w:tabs>
              <w:tab w:val="right" w:leader="dot" w:pos="9346"/>
            </w:tabs>
            <w:rPr>
              <w:rFonts w:asciiTheme="minorHAnsi" w:hAnsiTheme="minorHAnsi"/>
              <w:smallCaps w:val="0"/>
              <w:noProof/>
              <w:color w:val="auto"/>
              <w:sz w:val="22"/>
            </w:rPr>
          </w:pPr>
          <w:hyperlink w:anchor="_Toc59386517" w:history="1">
            <w:r w:rsidR="000F1F1B" w:rsidRPr="00E650F7">
              <w:rPr>
                <w:rStyle w:val="ad"/>
                <w:noProof/>
              </w:rPr>
              <w:t>4.6 Внешние эффекты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_Toc59386517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9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2B9D04D3" w14:textId="15A90904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18" w:history="1">
            <w:r w:rsidR="000F1F1B" w:rsidRPr="00E650F7">
              <w:rPr>
                <w:rStyle w:val="ad"/>
                <w:noProof/>
              </w:rPr>
              <w:t>5 Результаты вычислительного эксперимента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_Toc59386518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11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41CEE047" w14:textId="34DCCE56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19" w:history="1">
            <w:r w:rsidR="000F1F1B" w:rsidRPr="00E650F7">
              <w:rPr>
                <w:rStyle w:val="ad"/>
                <w:noProof/>
              </w:rPr>
              <w:t>Выводы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_Toc59386519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13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387EE487" w14:textId="5C906BF7" w:rsidR="000F1F1B" w:rsidRDefault="00D907A4">
          <w:pPr>
            <w:pStyle w:val="11"/>
            <w:rPr>
              <w:rFonts w:asciiTheme="minorHAnsi" w:hAnsiTheme="minorHAnsi"/>
              <w:b w:val="0"/>
              <w:smallCaps w:val="0"/>
              <w:noProof/>
              <w:color w:val="auto"/>
              <w:sz w:val="22"/>
            </w:rPr>
          </w:pPr>
          <w:hyperlink w:anchor="_Toc59386520" w:history="1">
            <w:r w:rsidR="000F1F1B" w:rsidRPr="00E650F7">
              <w:rPr>
                <w:rStyle w:val="ad"/>
                <w:noProof/>
                <w:lang w:bidi="ru-RU"/>
              </w:rPr>
              <w:t xml:space="preserve">Приложение 1. Исходных код реализованного программного средства </w:t>
            </w:r>
            <w:r w:rsidR="000F1F1B" w:rsidRPr="00E650F7">
              <w:rPr>
                <w:rStyle w:val="ad"/>
                <w:noProof/>
                <w:lang w:val="en-US"/>
              </w:rPr>
              <w:t>Kruskal</w:t>
            </w:r>
            <w:r w:rsidR="000F1F1B" w:rsidRPr="00E650F7">
              <w:rPr>
                <w:rStyle w:val="ad"/>
                <w:noProof/>
              </w:rPr>
              <w:t>_</w:t>
            </w:r>
            <w:r w:rsidR="000F1F1B" w:rsidRPr="00E650F7">
              <w:rPr>
                <w:rStyle w:val="ad"/>
                <w:noProof/>
                <w:lang w:val="en-US"/>
              </w:rPr>
              <w:t>MPI</w:t>
            </w:r>
            <w:r w:rsidR="000F1F1B">
              <w:rPr>
                <w:noProof/>
                <w:webHidden/>
              </w:rPr>
              <w:tab/>
            </w:r>
            <w:r w:rsidR="000F1F1B">
              <w:rPr>
                <w:noProof/>
                <w:webHidden/>
              </w:rPr>
              <w:fldChar w:fldCharType="begin"/>
            </w:r>
            <w:r w:rsidR="000F1F1B">
              <w:rPr>
                <w:noProof/>
                <w:webHidden/>
              </w:rPr>
              <w:instrText xml:space="preserve"> PAGEREF _Toc59386520 \h </w:instrText>
            </w:r>
            <w:r w:rsidR="000F1F1B">
              <w:rPr>
                <w:noProof/>
                <w:webHidden/>
              </w:rPr>
            </w:r>
            <w:r w:rsidR="000F1F1B">
              <w:rPr>
                <w:noProof/>
                <w:webHidden/>
              </w:rPr>
              <w:fldChar w:fldCharType="separate"/>
            </w:r>
            <w:r w:rsidR="000F1F1B">
              <w:rPr>
                <w:noProof/>
                <w:webHidden/>
              </w:rPr>
              <w:t>14</w:t>
            </w:r>
            <w:r w:rsidR="000F1F1B">
              <w:rPr>
                <w:noProof/>
                <w:webHidden/>
              </w:rPr>
              <w:fldChar w:fldCharType="end"/>
            </w:r>
          </w:hyperlink>
        </w:p>
        <w:p w14:paraId="7CF1020E" w14:textId="7711D59F" w:rsidR="00872A9E" w:rsidRDefault="00872A9E">
          <w:r>
            <w:rPr>
              <w:b/>
              <w:bCs/>
            </w:rPr>
            <w:fldChar w:fldCharType="end"/>
          </w:r>
        </w:p>
      </w:sdtContent>
    </w:sdt>
    <w:p w14:paraId="44E8C86C" w14:textId="77777777" w:rsidR="00872A9E" w:rsidRDefault="00872A9E" w:rsidP="008D7CD1"/>
    <w:p w14:paraId="315DC275" w14:textId="77777777" w:rsidR="009D286E" w:rsidRDefault="008D7CD1" w:rsidP="008D7CD1">
      <w:pPr>
        <w:pStyle w:val="1"/>
      </w:pPr>
      <w:bookmarkStart w:id="0" w:name="_Toc59386508"/>
      <w:r>
        <w:lastRenderedPageBreak/>
        <w:t>Постановка задачи</w:t>
      </w:r>
      <w:bookmarkEnd w:id="0"/>
    </w:p>
    <w:p w14:paraId="74F9D991" w14:textId="493EEC83" w:rsidR="008D7CD1" w:rsidRDefault="008D7CD1" w:rsidP="008D7CD1">
      <w:r>
        <w:t xml:space="preserve">Разработать программное средство, которое находит минимальное охватывающее дерево в неориентированном взвешенном графе по алгоритму Крускала с применением технологии </w:t>
      </w:r>
      <w:r>
        <w:rPr>
          <w:lang w:val="en-US"/>
        </w:rPr>
        <w:t>MPI</w:t>
      </w:r>
      <w:r w:rsidRPr="008D7CD1">
        <w:t>.</w:t>
      </w:r>
      <w:r>
        <w:t xml:space="preserve"> Произвести расчёты коммуникационной и вычислительной сложностей. </w:t>
      </w:r>
    </w:p>
    <w:p w14:paraId="301C926D" w14:textId="769BBB7D" w:rsidR="008D7CD1" w:rsidRDefault="008D7CD1" w:rsidP="008D7CD1">
      <w:r>
        <w:t>Провести вычислительный эксперимент и исследовать зависимость времени выполнения программы от числа процессов и количества вершин в графе.</w:t>
      </w:r>
    </w:p>
    <w:p w14:paraId="532A3816" w14:textId="77777777" w:rsidR="008D7CD1" w:rsidRDefault="008D7CD1" w:rsidP="008D7CD1">
      <w:pPr>
        <w:pStyle w:val="1"/>
      </w:pPr>
      <w:bookmarkStart w:id="1" w:name="_Toc59386509"/>
      <w:r>
        <w:lastRenderedPageBreak/>
        <w:t>Алгоритм решения задачи</w:t>
      </w:r>
      <w:bookmarkEnd w:id="1"/>
    </w:p>
    <w:p w14:paraId="15B691B1" w14:textId="7E08F001" w:rsidR="00154D00" w:rsidRDefault="00154D00" w:rsidP="00154D00">
      <w:r>
        <w:t>Параллельный алгоритм нахождения минимального охватывающего дерева по алгоритму Крускала сост</w:t>
      </w:r>
      <w:r w:rsidR="00C42E82">
        <w:t>оит из двух</w:t>
      </w:r>
      <w:r>
        <w:t xml:space="preserve"> этапов. На первом этапе осуществляется получение матрицы смежности графа. Для тестового режима выполнения программы матрица смежности получается путем считывания элементов из входного текстового файла. Счита</w:t>
      </w:r>
      <w:r w:rsidR="00AB5F67">
        <w:t>нная матрица помещается в вектор</w:t>
      </w:r>
      <w:r w:rsidRPr="00154D00">
        <w:t xml:space="preserve"> </w:t>
      </w:r>
      <w:r w:rsidR="00402073">
        <w:rPr>
          <w:lang w:val="en-US"/>
        </w:rPr>
        <w:t>MST</w:t>
      </w:r>
      <w:r w:rsidR="00402073" w:rsidRPr="00880F96">
        <w:t xml:space="preserve"> </w:t>
      </w:r>
      <w:r>
        <w:rPr>
          <w:lang w:val="en-US"/>
        </w:rPr>
        <w:t>c</w:t>
      </w:r>
      <w:r w:rsidR="006A2EC8">
        <w:t>о структурным</w:t>
      </w:r>
      <w:r w:rsidRPr="00154D00">
        <w:t xml:space="preserve"> </w:t>
      </w:r>
      <w:r>
        <w:t xml:space="preserve">типом данных </w:t>
      </w:r>
      <w:r>
        <w:rPr>
          <w:lang w:val="en-US"/>
        </w:rPr>
        <w:t>Matrix</w:t>
      </w:r>
      <w:r w:rsidR="00402073">
        <w:t xml:space="preserve">. Структура </w:t>
      </w:r>
      <w:r w:rsidR="00402073">
        <w:rPr>
          <w:lang w:val="en-US"/>
        </w:rPr>
        <w:t>Matrix</w:t>
      </w:r>
      <w:r w:rsidR="00402073">
        <w:t xml:space="preserve"> описывает ребро графа и</w:t>
      </w:r>
      <w:r w:rsidR="006A2EC8">
        <w:t xml:space="preserve"> состо</w:t>
      </w:r>
      <w:r w:rsidR="00402073" w:rsidRPr="00880F96">
        <w:t>ит</w:t>
      </w:r>
      <w:r w:rsidR="006A2EC8">
        <w:t xml:space="preserve"> из трех полей: начальная вершина ребра (тип </w:t>
      </w:r>
      <w:r w:rsidR="006A2EC8">
        <w:rPr>
          <w:lang w:val="en-US"/>
        </w:rPr>
        <w:t>int</w:t>
      </w:r>
      <w:r w:rsidR="006A2EC8">
        <w:t>)</w:t>
      </w:r>
      <w:r w:rsidR="006A2EC8" w:rsidRPr="00D4372F">
        <w:t xml:space="preserve">, </w:t>
      </w:r>
      <w:r w:rsidR="006A2EC8">
        <w:t xml:space="preserve">конечная вершина ребра (тип </w:t>
      </w:r>
      <w:r w:rsidR="006A2EC8">
        <w:rPr>
          <w:lang w:val="en-US"/>
        </w:rPr>
        <w:t>int</w:t>
      </w:r>
      <w:r w:rsidR="006A2EC8">
        <w:t>)</w:t>
      </w:r>
      <w:r w:rsidR="006A2EC8" w:rsidRPr="00D4372F">
        <w:t xml:space="preserve"> </w:t>
      </w:r>
      <w:r w:rsidR="006A2EC8">
        <w:t xml:space="preserve">и вес ребра (тип </w:t>
      </w:r>
      <w:r w:rsidR="006A2EC8">
        <w:rPr>
          <w:lang w:val="en-US"/>
        </w:rPr>
        <w:t>float</w:t>
      </w:r>
      <w:r w:rsidR="006A2EC8">
        <w:t>)</w:t>
      </w:r>
      <w:r>
        <w:t>.</w:t>
      </w:r>
    </w:p>
    <w:p w14:paraId="39B3A68D" w14:textId="36BDDA9F" w:rsidR="004F0A4C" w:rsidRPr="00D4372F" w:rsidRDefault="004F0A4C" w:rsidP="004F0A4C">
      <w:r>
        <w:t>На втором этапе выполнения программы происходит распределение</w:t>
      </w:r>
      <w:r w:rsidR="002221D1">
        <w:t xml:space="preserve"> ребер графа между процессами. Матрица смежности описывает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 w:rsidR="002221D1">
        <w:t xml:space="preserve">ребер, где </w:t>
      </w:r>
      <w:r w:rsidR="002221D1">
        <w:rPr>
          <w:lang w:val="en-US"/>
        </w:rPr>
        <w:t>n</w:t>
      </w:r>
      <w:r w:rsidR="002221D1" w:rsidRPr="002221D1">
        <w:t xml:space="preserve"> – </w:t>
      </w:r>
      <w:r w:rsidR="00DC7029">
        <w:t xml:space="preserve">число вершин в графе. Поскольку </w:t>
      </w:r>
      <w:r w:rsidR="002221D1">
        <w:t>граф</w:t>
      </w:r>
      <w:r w:rsidR="00DC7029">
        <w:t xml:space="preserve"> является неориентированным и без петель, то можно учитывать только половину набора элементов матрицы </w:t>
      </w:r>
      <w:r w:rsidR="00AB5F67">
        <w:t xml:space="preserve">смежности </w:t>
      </w:r>
      <w:r w:rsidR="00DC7029">
        <w:t>относительно главной диагонали.</w:t>
      </w:r>
      <w:r w:rsidR="00AB5F67">
        <w:t xml:space="preserve"> Таким образом,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AB5F67">
        <w:t xml:space="preserve"> ребер распределяется между процессами. При равномерной загрузке каждый из процессов получает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</m:oMath>
      <w:r w:rsidR="00AB5F67" w:rsidRPr="001A6505">
        <w:t xml:space="preserve"> </w:t>
      </w:r>
      <w:r w:rsidR="00AB5F67">
        <w:t>ребер</w:t>
      </w:r>
      <w:r w:rsidR="00D907A4">
        <w:t xml:space="preserve"> (</w:t>
      </w:r>
      <w:r w:rsidR="00D907A4" w:rsidRPr="0029601C">
        <w:rPr>
          <w:i/>
          <w:lang w:val="en-US"/>
        </w:rPr>
        <w:t>p</w:t>
      </w:r>
      <w:r w:rsidR="00D907A4" w:rsidRPr="0029601C">
        <w:t xml:space="preserve"> – </w:t>
      </w:r>
      <w:r w:rsidR="00D907A4">
        <w:t>количество процессов)</w:t>
      </w:r>
      <w:r w:rsidR="00AB5F67">
        <w:t xml:space="preserve">. </w:t>
      </w:r>
      <w:r w:rsidR="001A6505">
        <w:t xml:space="preserve">Далее каждым из процессов осуществляется поиск минимального по весу ребра, добавление которого в вектор </w:t>
      </w:r>
      <w:r w:rsidR="001A6505">
        <w:rPr>
          <w:lang w:val="en-US"/>
        </w:rPr>
        <w:t>MST</w:t>
      </w:r>
      <w:r w:rsidR="001A6505">
        <w:t xml:space="preserve"> не приведет к образованию цикла. Перед поиском все ребра каждым из процессов упорядочиваются по возрастанию весов с применением алгоритма быстрой сортировки. После чего каждый из процессов выбирает первое ребро</w:t>
      </w:r>
      <w:r w:rsidR="003328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A6505">
        <w:t xml:space="preserve"> из своего отсортированного набора из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</m:oMath>
      <w:r w:rsidR="001A6505">
        <w:t xml:space="preserve"> элементов и</w:t>
      </w:r>
      <w:r w:rsidR="003E7212">
        <w:t>,</w:t>
      </w:r>
      <w:r w:rsidR="001A6505">
        <w:t xml:space="preserve"> если оно не приводит к образованию цикла в векторе </w:t>
      </w:r>
      <w:r w:rsidR="001A6505">
        <w:rPr>
          <w:lang w:val="en-US"/>
        </w:rPr>
        <w:t>MST</w:t>
      </w:r>
      <w:r w:rsidR="001A6505">
        <w:t>, отправляет его процессу с рангом 0, в противном случае удаляет найденное ребро из своего набора.</w:t>
      </w:r>
      <w:r w:rsidR="00D907A4">
        <w:t xml:space="preserve"> </w:t>
      </w:r>
      <w:r w:rsidR="00D907A4">
        <w:rPr>
          <w:rFonts w:eastAsia="Times New Roman"/>
        </w:rPr>
        <w:t>Проверка</w:t>
      </w:r>
      <w:r w:rsidR="0037018E">
        <w:rPr>
          <w:rFonts w:eastAsia="Times New Roman"/>
        </w:rPr>
        <w:t xml:space="preserve"> ребра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7018E">
        <w:rPr>
          <w:rFonts w:eastAsia="Times New Roman"/>
        </w:rPr>
        <w:t xml:space="preserve"> на образование </w:t>
      </w:r>
      <w:r w:rsidR="00D907A4">
        <w:rPr>
          <w:rFonts w:eastAsia="Times New Roman"/>
        </w:rPr>
        <w:t>цикл</w:t>
      </w:r>
      <w:r w:rsidR="0037018E">
        <w:rPr>
          <w:rFonts w:eastAsia="Times New Roman"/>
        </w:rPr>
        <w:t xml:space="preserve">а в векторе </w:t>
      </w:r>
      <w:r w:rsidR="0037018E">
        <w:rPr>
          <w:lang w:val="en-US"/>
        </w:rPr>
        <w:t>MST</w:t>
      </w:r>
      <w:r w:rsidR="00D907A4">
        <w:rPr>
          <w:rFonts w:eastAsia="Times New Roman"/>
        </w:rPr>
        <w:t xml:space="preserve"> осуществляется посредством перебора</w:t>
      </w:r>
      <w:r w:rsidR="0037018E">
        <w:rPr>
          <w:rFonts w:eastAsia="Times New Roman"/>
        </w:rPr>
        <w:t xml:space="preserve"> всех вершин, которые входят в </w:t>
      </w:r>
      <w:r w:rsidR="0036244F">
        <w:rPr>
          <w:rFonts w:eastAsia="Times New Roman"/>
        </w:rPr>
        <w:t xml:space="preserve">состав </w:t>
      </w:r>
      <w:r w:rsidR="0037018E">
        <w:rPr>
          <w:rFonts w:eastAsia="Times New Roman"/>
        </w:rPr>
        <w:t xml:space="preserve">МОД. Если среди всех вершин в векторе </w:t>
      </w:r>
      <w:r w:rsidR="0037018E">
        <w:rPr>
          <w:rFonts w:eastAsia="Times New Roman"/>
          <w:lang w:val="en-US"/>
        </w:rPr>
        <w:t>MST</w:t>
      </w:r>
      <w:r w:rsidR="0037018E" w:rsidRPr="00880F96">
        <w:rPr>
          <w:rFonts w:eastAsia="Times New Roman"/>
        </w:rPr>
        <w:t xml:space="preserve"> найдутся две, которые </w:t>
      </w:r>
      <w:r w:rsidR="0037018E" w:rsidRPr="0037018E">
        <w:rPr>
          <w:rFonts w:eastAsia="Times New Roman"/>
        </w:rPr>
        <w:t>являются</w:t>
      </w:r>
      <w:r w:rsidR="0037018E" w:rsidRPr="00880F96">
        <w:rPr>
          <w:rFonts w:eastAsia="Times New Roman"/>
        </w:rPr>
        <w:t xml:space="preserve"> концами ребра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7018E">
        <w:rPr>
          <w:rFonts w:eastAsia="Times New Roman"/>
        </w:rPr>
        <w:t xml:space="preserve">, то ребро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7018E">
        <w:rPr>
          <w:rFonts w:eastAsia="Times New Roman"/>
        </w:rPr>
        <w:t xml:space="preserve"> образует цикл в векторе </w:t>
      </w:r>
      <w:r w:rsidR="0037018E">
        <w:rPr>
          <w:rFonts w:eastAsia="Times New Roman"/>
          <w:lang w:val="en-US"/>
        </w:rPr>
        <w:t>MST</w:t>
      </w:r>
      <w:r w:rsidR="0037018E" w:rsidRPr="00880F96">
        <w:rPr>
          <w:rFonts w:eastAsia="Times New Roman"/>
        </w:rPr>
        <w:t xml:space="preserve">. </w:t>
      </w:r>
      <w:r w:rsidR="0029601C">
        <w:t>Процесс с рангом 0 (главный процесс)</w:t>
      </w:r>
      <w:r w:rsidR="00E3764E">
        <w:t>,</w:t>
      </w:r>
      <w:r w:rsidR="0029601C">
        <w:t xml:space="preserve"> получив все ребра от процессов</w:t>
      </w:r>
      <w:r w:rsidR="00E3764E">
        <w:t>,</w:t>
      </w:r>
      <w:r w:rsidR="0029601C">
        <w:t xml:space="preserve"> </w:t>
      </w:r>
      <w:r w:rsidR="0029601C">
        <w:lastRenderedPageBreak/>
        <w:t xml:space="preserve">находит среди них минимальное по весу ребро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9601C" w:rsidRPr="0029601C">
        <w:t xml:space="preserve"> (0 </w:t>
      </w:r>
      <m:oMath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-1</m:t>
        </m:r>
      </m:oMath>
      <w:r w:rsidR="0029601C" w:rsidRPr="0029601C">
        <w:t>)</w:t>
      </w:r>
      <w:r w:rsidR="00656EF8">
        <w:t xml:space="preserve"> и </w:t>
      </w:r>
      <w:r w:rsidR="0029601C">
        <w:t>делает широковещательную рассылку</w:t>
      </w:r>
      <w:r w:rsidR="00656EF8">
        <w:t xml:space="preserve"> ребра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56EF8">
        <w:t xml:space="preserve"> и идентификатора</w:t>
      </w:r>
      <w:r w:rsidR="0029601C">
        <w:t xml:space="preserve"> </w:t>
      </w:r>
      <w:r w:rsidR="0029601C">
        <w:rPr>
          <w:i/>
          <w:lang w:val="en-US"/>
        </w:rPr>
        <w:t>i</w:t>
      </w:r>
      <w:r w:rsidR="0029601C">
        <w:t xml:space="preserve">. </w:t>
      </w:r>
      <w:r w:rsidR="00656EF8">
        <w:t xml:space="preserve">Каждый из процессов обновляет вектор </w:t>
      </w:r>
      <w:r w:rsidR="00656EF8">
        <w:rPr>
          <w:lang w:val="en-US"/>
        </w:rPr>
        <w:t>MST</w:t>
      </w:r>
      <w:r w:rsidR="00656EF8" w:rsidRPr="00656EF8">
        <w:t xml:space="preserve">, </w:t>
      </w:r>
      <w:r w:rsidR="00656EF8">
        <w:t xml:space="preserve">добавляя туда полученное ребро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56EF8">
        <w:t>, а п</w:t>
      </w:r>
      <w:r w:rsidR="0029601C">
        <w:t>роцесс, ранг кот</w:t>
      </w:r>
      <w:r w:rsidR="00C16364">
        <w:t xml:space="preserve">орого совпадает с номером полученного индекса </w:t>
      </w:r>
      <w:r w:rsidR="00C16364">
        <w:rPr>
          <w:i/>
          <w:lang w:val="en-US"/>
        </w:rPr>
        <w:t>i</w:t>
      </w:r>
      <w:r w:rsidR="00C16364" w:rsidRPr="00C16364">
        <w:t xml:space="preserve">, </w:t>
      </w:r>
      <w:r w:rsidR="00C16364">
        <w:t xml:space="preserve">удаляет ребро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16364">
        <w:t xml:space="preserve"> из своего списка. Построение МОД осуществляется после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="00C16364" w:rsidRPr="00C42E82">
        <w:t xml:space="preserve"> </w:t>
      </w:r>
      <w:r w:rsidR="00C16364">
        <w:t>итераций алгоритма Крускала.</w:t>
      </w:r>
      <w:r w:rsidR="00C5113E" w:rsidRPr="00D4372F">
        <w:t xml:space="preserve"> </w:t>
      </w:r>
    </w:p>
    <w:p w14:paraId="3C0935A8" w14:textId="77777777" w:rsidR="00EA1A1D" w:rsidRDefault="00C42E82" w:rsidP="00C42E82">
      <w:pPr>
        <w:pStyle w:val="1"/>
      </w:pPr>
      <w:bookmarkStart w:id="2" w:name="_Toc59386510"/>
      <w:r>
        <w:lastRenderedPageBreak/>
        <w:t>Теоретическая оценка коммуникационной и вычислительной сложности реализованного алгоритма</w:t>
      </w:r>
      <w:bookmarkEnd w:id="2"/>
    </w:p>
    <w:p w14:paraId="485C3DFB" w14:textId="754D822B" w:rsidR="00C5113E" w:rsidRPr="00880F96" w:rsidRDefault="00C5113E" w:rsidP="0037018E">
      <w:pPr>
        <w:rPr>
          <w:rFonts w:eastAsia="Times New Roman"/>
        </w:rPr>
      </w:pPr>
      <w:r>
        <w:t xml:space="preserve">Построение минимального охватывающего дерева по алгоритму Крускала осуществляется за </w:t>
      </w:r>
      <w:r>
        <w:rPr>
          <w:lang w:val="en-US"/>
        </w:rPr>
        <w:t>n</w:t>
      </w:r>
      <w:r w:rsidRPr="00C5113E">
        <w:t xml:space="preserve"> – 1 </w:t>
      </w:r>
      <w:r>
        <w:t xml:space="preserve">итераций. Сначала каждый из процессов осуществляет сортировку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ребер (по возрастанию весов) по алгоритму быстрой сортировки. Вычислительная сложность алгоритма быстрой сортировки составляет </w:t>
      </w:r>
      <m:oMath>
        <m:r>
          <w:rPr>
            <w:rFonts w:ascii="Cambria Math" w:eastAsia="Cambria Math" w:hAnsi="Cambria Math" w:cs="Cambria Math"/>
            <w:color w:val="000000"/>
          </w:rPr>
          <m:t>O(</m:t>
        </m:r>
        <m:r>
          <w:rPr>
            <w:rFonts w:ascii="Cambria Math" w:eastAsia="Times New Roman" w:hAnsi="Cambria Math"/>
            <w:color w:val="000000"/>
            <w:lang w:val="en-US"/>
          </w:rPr>
          <m:t>X</m:t>
        </m:r>
        <m:r>
          <w:rPr>
            <w:rFonts w:ascii="Cambria Math" w:eastAsia="Cambria Math" w:hAnsi="Cambria Math" w:cs="Cambria Math"/>
            <w:color w:val="000000"/>
          </w:rPr>
          <m:t>·</m:t>
        </m:r>
        <m:func>
          <m:funcPr>
            <m:ctrlPr>
              <w:rPr>
                <w:rFonts w:ascii="Cambria Math" w:eastAsia="Cambria Math" w:hAnsi="Cambria Math" w:cs="Cambria Math"/>
                <w:i/>
                <w:color w:val="00000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color w:val="000000"/>
                <w:lang w:val="en-US"/>
              </w:rPr>
              <m:t>log</m:t>
            </m: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fName>
          <m:e>
            <m:r>
              <w:rPr>
                <w:rFonts w:ascii="Cambria Math" w:eastAsia="Times New Roman" w:hAnsi="Cambria Math"/>
                <w:color w:val="000000"/>
              </w:rPr>
              <m:t>X</m:t>
            </m:r>
          </m:e>
        </m:func>
        <m:r>
          <w:rPr>
            <w:rFonts w:ascii="Cambria Math" w:eastAsia="Cambria Math" w:hAnsi="Cambria Math" w:cs="Cambria Math"/>
            <w:color w:val="000000"/>
          </w:rPr>
          <m:t>)</m:t>
        </m:r>
      </m:oMath>
      <w:r w:rsidRPr="00C5113E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где </w:t>
      </w:r>
      <w:r>
        <w:rPr>
          <w:rFonts w:eastAsia="Times New Roman"/>
          <w:color w:val="000000"/>
          <w:lang w:val="en-US"/>
        </w:rPr>
        <w:t>X</w:t>
      </w:r>
      <w:r w:rsidRPr="00C5113E">
        <w:rPr>
          <w:rFonts w:eastAsia="Times New Roman"/>
          <w:color w:val="000000"/>
        </w:rPr>
        <w:t xml:space="preserve"> – </w:t>
      </w:r>
      <w:r>
        <w:rPr>
          <w:rFonts w:eastAsia="Times New Roman"/>
          <w:color w:val="000000"/>
        </w:rPr>
        <w:t xml:space="preserve">число сортируемых объектов, т.е. </w:t>
      </w:r>
      <w:r>
        <w:rPr>
          <w:rFonts w:eastAsia="Times New Roman"/>
          <w:color w:val="000000"/>
          <w:lang w:val="en-US"/>
        </w:rPr>
        <w:t>X</w:t>
      </w:r>
      <w:r w:rsidRPr="00C5113E">
        <w:rPr>
          <w:rFonts w:eastAsia="Times New Roman"/>
          <w:color w:val="00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</m:oMath>
      <w:r w:rsidRPr="00C5113E">
        <w:rPr>
          <w:rFonts w:eastAsia="Times New Roman"/>
        </w:rPr>
        <w:t xml:space="preserve">. </w:t>
      </w:r>
      <w:r>
        <w:rPr>
          <w:rFonts w:eastAsia="Times New Roman"/>
        </w:rPr>
        <w:t xml:space="preserve">Далее каждый из процессов берет первое ребро из своего отсортированного набора и проверяет, что его добавление в вектор </w:t>
      </w:r>
      <w:r>
        <w:rPr>
          <w:rFonts w:eastAsia="Times New Roman"/>
          <w:lang w:val="en-US"/>
        </w:rPr>
        <w:t>MST</w:t>
      </w:r>
      <w:r>
        <w:rPr>
          <w:rFonts w:eastAsia="Times New Roman"/>
        </w:rPr>
        <w:t xml:space="preserve"> не приведет к образованию цикла</w:t>
      </w:r>
      <w:r w:rsidR="008849F2">
        <w:rPr>
          <w:rFonts w:eastAsia="Times New Roman"/>
        </w:rPr>
        <w:t xml:space="preserve">. </w:t>
      </w:r>
      <w:r w:rsidR="0037018E">
        <w:rPr>
          <w:rFonts w:eastAsia="Times New Roman"/>
        </w:rPr>
        <w:t xml:space="preserve">Вектор </w:t>
      </w:r>
      <w:r w:rsidR="0037018E">
        <w:rPr>
          <w:rFonts w:eastAsia="Times New Roman"/>
          <w:lang w:val="en-US"/>
        </w:rPr>
        <w:t xml:space="preserve">MST </w:t>
      </w:r>
      <w:r w:rsidR="0037018E">
        <w:rPr>
          <w:rFonts w:eastAsia="Times New Roman"/>
        </w:rPr>
        <w:t xml:space="preserve">состоит не более, чем из </w:t>
      </w:r>
      <w:r w:rsidR="0037018E">
        <w:rPr>
          <w:rFonts w:eastAsia="Times New Roman"/>
          <w:lang w:val="en-US"/>
        </w:rPr>
        <w:t xml:space="preserve">n </w:t>
      </w:r>
      <w:r w:rsidR="0037018E">
        <w:rPr>
          <w:rFonts w:eastAsia="Times New Roman"/>
        </w:rPr>
        <w:t xml:space="preserve">вершин. </w:t>
      </w:r>
      <w:r w:rsidR="008849F2">
        <w:rPr>
          <w:rFonts w:eastAsia="Times New Roman"/>
        </w:rPr>
        <w:t>Следовательно, вычислительная сложность проверки на цикл</w:t>
      </w:r>
      <w:r w:rsidR="004D16FB">
        <w:rPr>
          <w:rFonts w:eastAsia="Times New Roman"/>
        </w:rPr>
        <w:t xml:space="preserve"> на каждой итерации</w:t>
      </w:r>
      <w:r w:rsidR="008849F2">
        <w:rPr>
          <w:rFonts w:eastAsia="Times New Roman"/>
        </w:rPr>
        <w:t xml:space="preserve"> составляет </w:t>
      </w:r>
      <m:oMath>
        <m:r>
          <w:rPr>
            <w:rFonts w:ascii="Cambria Math" w:eastAsia="Cambria Math" w:hAnsi="Cambria Math" w:cs="Cambria Math"/>
            <w:color w:val="000000"/>
          </w:rPr>
          <m:t>O(n)</m:t>
        </m:r>
      </m:oMath>
      <w:r w:rsidR="008849F2">
        <w:rPr>
          <w:rFonts w:eastAsia="Times New Roman"/>
          <w:color w:val="000000"/>
        </w:rPr>
        <w:t>. Главный процесс осуществляет поиск минимального ребра среди всех полученных,</w:t>
      </w:r>
      <w:r w:rsidR="004D16FB">
        <w:rPr>
          <w:rFonts w:eastAsia="Times New Roman"/>
          <w:color w:val="000000"/>
        </w:rPr>
        <w:t xml:space="preserve"> последовательно перебирая их. Поскольку всего </w:t>
      </w:r>
      <w:r w:rsidR="004D16FB">
        <w:rPr>
          <w:rFonts w:eastAsia="Times New Roman"/>
          <w:color w:val="000000"/>
          <w:lang w:val="en-US"/>
        </w:rPr>
        <w:t>p</w:t>
      </w:r>
      <w:r w:rsidR="004D16FB" w:rsidRPr="004D16FB">
        <w:rPr>
          <w:rFonts w:eastAsia="Times New Roman"/>
          <w:color w:val="000000"/>
        </w:rPr>
        <w:t xml:space="preserve"> </w:t>
      </w:r>
      <w:r w:rsidR="004D16FB">
        <w:rPr>
          <w:rFonts w:eastAsia="Times New Roman"/>
          <w:color w:val="000000"/>
        </w:rPr>
        <w:t xml:space="preserve">процессов, то вычислительная сложность данного поиска составляет </w:t>
      </w:r>
      <m:oMath>
        <m:r>
          <w:rPr>
            <w:rFonts w:ascii="Cambria Math" w:eastAsia="Cambria Math" w:hAnsi="Cambria Math" w:cs="Cambria Math"/>
            <w:color w:val="000000"/>
          </w:rPr>
          <m:t>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lang w:val="en-US"/>
              </w:rPr>
              <m:t>p</m:t>
            </m:r>
          </m:e>
        </m:d>
        <m:r>
          <w:rPr>
            <w:rFonts w:ascii="Cambria Math" w:eastAsia="Cambria Math" w:hAnsi="Cambria Math" w:cs="Cambria Math"/>
            <w:color w:val="000000"/>
          </w:rPr>
          <m:t>.</m:t>
        </m:r>
      </m:oMath>
      <w:r w:rsidR="004D16FB">
        <w:rPr>
          <w:rFonts w:eastAsia="Times New Roman"/>
          <w:color w:val="000000"/>
        </w:rPr>
        <w:t xml:space="preserve"> </w:t>
      </w:r>
    </w:p>
    <w:p w14:paraId="15C298C2" w14:textId="77777777" w:rsidR="004D16FB" w:rsidRDefault="004D16FB" w:rsidP="00C5113E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Таким образом, вычислительная сложность параллельного алгоритма Крускала составляет  </w:t>
      </w:r>
      <m:oMath>
        <m:r>
          <w:rPr>
            <w:rFonts w:ascii="Cambria Math" w:eastAsia="Cambria Math" w:hAnsi="Cambria Math" w:cs="Cambria Math"/>
            <w:color w:val="000000"/>
          </w:rPr>
          <m:t>O(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p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·</m:t>
        </m:r>
        <m:func>
          <m:funcPr>
            <m:ctrlPr>
              <w:rPr>
                <w:rFonts w:ascii="Cambria Math" w:eastAsia="Cambria Math" w:hAnsi="Cambria Math" w:cs="Cambria Math"/>
                <w:i/>
                <w:color w:val="00000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Cambria Math"/>
                <w:color w:val="000000"/>
                <w:lang w:val="en-US"/>
              </w:rPr>
              <m:t>log</m:t>
            </m: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den>
            </m:f>
          </m:e>
        </m:func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Times New Roman"/>
          <w:color w:val="000000"/>
        </w:rPr>
        <w:t xml:space="preserve"> + </w:t>
      </w:r>
      <m:oMath>
        <m:r>
          <w:rPr>
            <w:rFonts w:ascii="Cambria Math" w:eastAsia="Cambria Math" w:hAnsi="Cambria Math" w:cs="Cambria Math"/>
            <w:color w:val="000000"/>
          </w:rPr>
          <m:t>(n-1)∙(O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e>
        </m:d>
        <m:r>
          <w:rPr>
            <w:rFonts w:ascii="Cambria Math" w:eastAsia="Cambria Math" w:hAnsi="Cambria Math" w:cs="Cambria Math"/>
            <w:color w:val="000000"/>
          </w:rPr>
          <m:t>+O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</w:rPr>
              <m:t>p</m:t>
            </m:r>
          </m:e>
        </m:d>
        <m:r>
          <w:rPr>
            <w:rFonts w:ascii="Cambria Math" w:eastAsia="Cambria Math" w:hAnsi="Cambria Math" w:cs="Cambria Math"/>
            <w:color w:val="000000"/>
          </w:rPr>
          <m:t>)</m:t>
        </m:r>
      </m:oMath>
      <w:r>
        <w:rPr>
          <w:rFonts w:eastAsia="Times New Roman"/>
          <w:color w:val="000000"/>
        </w:rPr>
        <w:t xml:space="preserve"> = </w:t>
      </w:r>
      <m:oMath>
        <m:r>
          <w:rPr>
            <w:rFonts w:ascii="Cambria Math" w:eastAsia="Cambria Math" w:hAnsi="Cambria Math" w:cs="Cambria Math"/>
            <w:color w:val="000000"/>
          </w:rPr>
          <m:t>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color w:val="000000"/>
              </w:rPr>
              <m:t>·</m:t>
            </m:r>
            <m:func>
              <m:funcPr>
                <m:ctrlPr>
                  <w:rPr>
                    <w:rFonts w:ascii="Cambria Math" w:eastAsia="Cambria Math" w:hAnsi="Cambria Math" w:cs="Cambria Math"/>
                    <w:i/>
                    <w:color w:val="00000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  <w:lang w:val="en-US"/>
                  </w:rPr>
                  <m:t>log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den>
                </m:f>
              </m:e>
            </m:func>
          </m:e>
        </m:d>
        <m:r>
          <w:rPr>
            <w:rFonts w:ascii="Cambria Math" w:eastAsia="Cambria Math" w:hAnsi="Cambria Math" w:cs="Cambria Math"/>
            <w:color w:val="000000"/>
          </w:rPr>
          <m:t>+ O</m:t>
        </m:r>
        <m:d>
          <m:d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2</m:t>
                </m:r>
              </m:sup>
            </m:sSup>
          </m:e>
        </m:d>
      </m:oMath>
      <w:r w:rsidRPr="004D16FB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при условии, что </w:t>
      </w:r>
      <w:r>
        <w:rPr>
          <w:rFonts w:eastAsia="Times New Roman"/>
          <w:color w:val="000000"/>
          <w:lang w:val="en-US"/>
        </w:rPr>
        <w:t>n</w:t>
      </w:r>
      <w:r w:rsidRPr="004D16FB">
        <w:rPr>
          <w:rFonts w:eastAsia="Times New Roman"/>
          <w:color w:val="000000"/>
        </w:rPr>
        <w:t xml:space="preserve"> </w:t>
      </w:r>
      <m:oMath>
        <m:r>
          <w:rPr>
            <w:rFonts w:ascii="Cambria Math" w:eastAsia="Times New Roman" w:hAnsi="Cambria Math"/>
            <w:color w:val="000000"/>
          </w:rPr>
          <m:t>≥p</m:t>
        </m:r>
      </m:oMath>
      <w:r>
        <w:rPr>
          <w:rFonts w:eastAsia="Times New Roman"/>
          <w:color w:val="000000"/>
        </w:rPr>
        <w:t>.</w:t>
      </w:r>
    </w:p>
    <w:p w14:paraId="656B0465" w14:textId="3987A934" w:rsidR="004D16FB" w:rsidRPr="00880F96" w:rsidRDefault="004D16FB" w:rsidP="0036244F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Коммуникационная сложность алгоритма определяется из учета числа процессов и количества итераций. </w:t>
      </w:r>
      <w:r w:rsidR="00147215">
        <w:rPr>
          <w:rFonts w:eastAsia="Times New Roman"/>
          <w:color w:val="000000"/>
        </w:rPr>
        <w:t xml:space="preserve">На каждый итерации алгоритма осуществляется операция коллективного взаимодействия для отправки ребра с минимальным весом. </w:t>
      </w:r>
      <w:r w:rsidR="0036244F">
        <w:rPr>
          <w:rFonts w:eastAsia="Times New Roman"/>
          <w:color w:val="000000"/>
        </w:rPr>
        <w:t xml:space="preserve">Коммуникационная сложность механизма коллективного взаимодействия при числе процессов </w:t>
      </w:r>
      <w:r w:rsidR="0036244F">
        <w:rPr>
          <w:rFonts w:eastAsia="Times New Roman"/>
          <w:color w:val="000000"/>
        </w:rPr>
        <w:t xml:space="preserve">равном </w:t>
      </w:r>
      <w:r w:rsidR="0036244F">
        <w:rPr>
          <w:rFonts w:eastAsia="Times New Roman"/>
          <w:color w:val="000000"/>
          <w:lang w:val="en-US"/>
        </w:rPr>
        <w:t>p</w:t>
      </w:r>
      <w:r w:rsidR="0036244F" w:rsidRPr="004D16FB">
        <w:rPr>
          <w:rFonts w:eastAsia="Times New Roman"/>
          <w:color w:val="000000"/>
        </w:rPr>
        <w:t xml:space="preserve"> </w:t>
      </w:r>
      <w:r w:rsidR="0036244F">
        <w:rPr>
          <w:rFonts w:eastAsia="Times New Roman"/>
          <w:color w:val="000000"/>
        </w:rPr>
        <w:t xml:space="preserve">составляет </w:t>
      </w:r>
      <m:oMath>
        <m:r>
          <w:rPr>
            <w:rFonts w:ascii="Cambria Math" w:hAnsi="Cambria Math"/>
          </w:rPr>
          <m:t>O(</m:t>
        </m:r>
        <m:r>
          <w:rPr>
            <w:rFonts w:ascii="Cambria Math" w:eastAsia="Cambria Math" w:hAnsi="Cambria Math" w:cs="Cambria Math"/>
          </w:rPr>
          <m:t>log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 w:cs="Cambria Math"/>
          </w:rPr>
          <m:t>p)</m:t>
        </m:r>
      </m:oMath>
      <w:r w:rsidR="0036244F">
        <w:rPr>
          <w:rFonts w:eastAsia="Times New Roman"/>
        </w:rPr>
        <w:t>.</w:t>
      </w:r>
      <w:r w:rsidR="0036244F">
        <w:rPr>
          <w:rFonts w:eastAsia="Times New Roman"/>
          <w:color w:val="000000"/>
        </w:rPr>
        <w:t xml:space="preserve"> </w:t>
      </w:r>
      <w:r w:rsidR="00147215">
        <w:rPr>
          <w:rFonts w:eastAsia="Times New Roman"/>
          <w:color w:val="000000"/>
        </w:rPr>
        <w:t xml:space="preserve">За </w:t>
      </w:r>
      <w:r w:rsidR="00147215">
        <w:rPr>
          <w:rFonts w:eastAsia="Times New Roman"/>
          <w:color w:val="000000"/>
          <w:lang w:val="en-US"/>
        </w:rPr>
        <w:t>n</w:t>
      </w:r>
      <w:r w:rsidR="00147215" w:rsidRPr="00147215">
        <w:rPr>
          <w:rFonts w:eastAsia="Times New Roman"/>
          <w:color w:val="000000"/>
        </w:rPr>
        <w:t xml:space="preserve"> – 1 </w:t>
      </w:r>
      <w:r w:rsidR="00147215">
        <w:rPr>
          <w:rFonts w:eastAsia="Times New Roman"/>
          <w:color w:val="000000"/>
        </w:rPr>
        <w:t xml:space="preserve">итераций </w:t>
      </w:r>
      <w:bookmarkStart w:id="3" w:name="_GoBack"/>
      <w:bookmarkEnd w:id="3"/>
      <w:r w:rsidR="00147215">
        <w:rPr>
          <w:rFonts w:eastAsia="Times New Roman"/>
          <w:color w:val="000000"/>
        </w:rPr>
        <w:t xml:space="preserve">коммуникационная сложность параллельного алгоритма поиска минимального охватывающего дерева составит </w:t>
      </w:r>
      <m:oMath>
        <m:r>
          <w:rPr>
            <w:rFonts w:ascii="Cambria Math" w:eastAsia="Cambria Math" w:hAnsi="Cambria Math" w:cs="Cambria Math"/>
          </w:rPr>
          <m:t>O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(n-1)·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log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p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</m:e>
        </m:d>
      </m:oMath>
      <w:r w:rsidR="00147215">
        <w:rPr>
          <w:rFonts w:eastAsia="Times New Roman"/>
          <w:color w:val="000000"/>
        </w:rPr>
        <w:t xml:space="preserve"> = </w:t>
      </w:r>
      <m:oMath>
        <m:r>
          <w:rPr>
            <w:rFonts w:ascii="Cambria Math" w:eastAsia="Cambria Math" w:hAnsi="Cambria Math" w:cs="Cambria Math"/>
          </w:rPr>
          <m:t>O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n∙</m:t>
            </m:r>
            <m:func>
              <m:funcPr>
                <m:ctrlPr>
                  <w:rPr>
                    <w:rFonts w:ascii="Cambria Math" w:eastAsia="Cambria Math" w:hAnsi="Cambria Math" w:cs="Cambria Math"/>
                    <w:i/>
                    <w:color w:val="000000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  <w:lang w:val="en-US"/>
                  </w:rPr>
                  <m:t>log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fName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func>
          </m:e>
        </m:d>
      </m:oMath>
      <w:r w:rsidR="00147215" w:rsidRPr="00147215">
        <w:rPr>
          <w:rFonts w:eastAsia="Times New Roman"/>
        </w:rPr>
        <w:t>.</w:t>
      </w:r>
    </w:p>
    <w:p w14:paraId="55948030" w14:textId="77777777" w:rsidR="00147215" w:rsidRDefault="00147215" w:rsidP="00147215">
      <w:pPr>
        <w:pStyle w:val="1"/>
      </w:pPr>
      <w:bookmarkStart w:id="4" w:name="_Toc59386511"/>
      <w:r>
        <w:lastRenderedPageBreak/>
        <w:t>Внешние спецификации программного средства</w:t>
      </w:r>
      <w:r w:rsidR="004069F0">
        <w:t xml:space="preserve"> </w:t>
      </w:r>
      <w:r w:rsidR="004069F0">
        <w:rPr>
          <w:lang w:val="en-US"/>
        </w:rPr>
        <w:t>Kruskal</w:t>
      </w:r>
      <w:r w:rsidR="004069F0" w:rsidRPr="007621AE">
        <w:t>_</w:t>
      </w:r>
      <w:r w:rsidR="004069F0">
        <w:rPr>
          <w:lang w:val="en-US"/>
        </w:rPr>
        <w:t>MPI</w:t>
      </w:r>
      <w:bookmarkEnd w:id="4"/>
    </w:p>
    <w:p w14:paraId="3D06A80D" w14:textId="16F98214" w:rsidR="00147215" w:rsidRDefault="00147215" w:rsidP="00147215">
      <w:pPr>
        <w:pStyle w:val="2"/>
      </w:pPr>
      <w:bookmarkStart w:id="5" w:name="_Toc59386512"/>
      <w:r>
        <w:t>Название и назначение программного средства</w:t>
      </w:r>
      <w:bookmarkEnd w:id="5"/>
    </w:p>
    <w:p w14:paraId="4369C2CE" w14:textId="77777777" w:rsidR="00147215" w:rsidRDefault="00147215" w:rsidP="00147215">
      <w:r>
        <w:t>Программное средство «</w:t>
      </w:r>
      <w:r>
        <w:rPr>
          <w:lang w:val="en-US"/>
        </w:rPr>
        <w:t>Kruskal</w:t>
      </w:r>
      <w:r w:rsidRPr="007621AE">
        <w:t>_</w:t>
      </w:r>
      <w:r>
        <w:rPr>
          <w:lang w:val="en-US"/>
        </w:rPr>
        <w:t>MPI</w:t>
      </w:r>
      <w:r>
        <w:t>»</w:t>
      </w:r>
      <w:r w:rsidRPr="007621AE">
        <w:t xml:space="preserve"> </w:t>
      </w:r>
      <w:r>
        <w:t>предназначено для нахождения минимального охватывающего дерева в взвешенном связном неориентированном графе по алгоритму Крускала.</w:t>
      </w:r>
    </w:p>
    <w:p w14:paraId="4B6328A2" w14:textId="77777777" w:rsidR="00147215" w:rsidRDefault="00147215" w:rsidP="00147215">
      <w:pPr>
        <w:pStyle w:val="2"/>
      </w:pPr>
      <w:bookmarkStart w:id="6" w:name="_Toc59386513"/>
      <w:r>
        <w:t>Команда сборки программы</w:t>
      </w:r>
      <w:bookmarkEnd w:id="6"/>
    </w:p>
    <w:p w14:paraId="361AB9DA" w14:textId="77777777" w:rsidR="00147215" w:rsidRDefault="00147215" w:rsidP="00147215">
      <w:r>
        <w:t>Программное средство «</w:t>
      </w:r>
      <w:r>
        <w:rPr>
          <w:lang w:val="en-US"/>
        </w:rPr>
        <w:t>Kruskal</w:t>
      </w:r>
      <w:r w:rsidRPr="007621AE">
        <w:t>_</w:t>
      </w:r>
      <w:r>
        <w:rPr>
          <w:lang w:val="en-US"/>
        </w:rPr>
        <w:t>MPI</w:t>
      </w:r>
      <w:r>
        <w:t>»</w:t>
      </w:r>
      <w:r w:rsidRPr="007621AE">
        <w:t xml:space="preserve"> </w:t>
      </w:r>
      <w:r>
        <w:t xml:space="preserve">написано на языке программирования С++ с использованием технологии </w:t>
      </w:r>
      <w:r>
        <w:rPr>
          <w:lang w:val="en-US"/>
        </w:rPr>
        <w:t>MPI</w:t>
      </w:r>
      <w:r w:rsidRPr="007621AE">
        <w:t xml:space="preserve">. </w:t>
      </w:r>
      <w:r>
        <w:t>Чтобы собрать программное средство, необходимо выполнить команду:</w:t>
      </w:r>
    </w:p>
    <w:p w14:paraId="3A58A25C" w14:textId="77777777" w:rsidR="00147215" w:rsidRPr="00AB0FAD" w:rsidRDefault="00147215" w:rsidP="00147215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mpic</w:t>
      </w:r>
      <w:r w:rsidRPr="00AB0FAD">
        <w:rPr>
          <w:rFonts w:ascii="Courier New" w:hAnsi="Courier New" w:cs="Courier New"/>
        </w:rPr>
        <w:t>++ -</w:t>
      </w:r>
      <w:r>
        <w:rPr>
          <w:rFonts w:ascii="Courier New" w:hAnsi="Courier New" w:cs="Courier New"/>
          <w:lang w:val="en-US"/>
        </w:rPr>
        <w:t>std</w:t>
      </w:r>
      <w:r w:rsidRPr="00AB0FAD">
        <w:rPr>
          <w:rFonts w:ascii="Courier New" w:hAnsi="Courier New" w:cs="Courier New"/>
        </w:rPr>
        <w:t>=</w:t>
      </w:r>
      <w:r>
        <w:rPr>
          <w:rFonts w:ascii="Courier New" w:hAnsi="Courier New" w:cs="Courier New"/>
          <w:lang w:val="en-US"/>
        </w:rPr>
        <w:t>c</w:t>
      </w:r>
      <w:r w:rsidRPr="00AB0FAD">
        <w:rPr>
          <w:rFonts w:ascii="Courier New" w:hAnsi="Courier New" w:cs="Courier New"/>
        </w:rPr>
        <w:t xml:space="preserve">++11 </w:t>
      </w:r>
      <w:r>
        <w:rPr>
          <w:rFonts w:ascii="Courier New" w:hAnsi="Courier New" w:cs="Courier New"/>
          <w:lang w:val="en-US"/>
        </w:rPr>
        <w:t>Kruskal</w:t>
      </w:r>
      <w:r w:rsidRPr="00AB0FAD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MPI</w:t>
      </w:r>
      <w:r w:rsidRPr="00AB0FAD">
        <w:rPr>
          <w:rFonts w:ascii="Courier New" w:hAnsi="Courier New" w:cs="Courier New"/>
        </w:rPr>
        <w:t>.</w:t>
      </w:r>
      <w:r>
        <w:rPr>
          <w:rFonts w:ascii="Courier New" w:hAnsi="Courier New" w:cs="Courier New"/>
          <w:lang w:val="en-US"/>
        </w:rPr>
        <w:t>cpp</w:t>
      </w:r>
      <w:r w:rsidRPr="00AB0FAD">
        <w:rPr>
          <w:rFonts w:ascii="Courier New" w:hAnsi="Courier New" w:cs="Courier New"/>
        </w:rPr>
        <w:t xml:space="preserve"> –</w:t>
      </w:r>
      <w:r>
        <w:rPr>
          <w:rFonts w:ascii="Courier New" w:hAnsi="Courier New" w:cs="Courier New"/>
          <w:lang w:val="en-US"/>
        </w:rPr>
        <w:t>o</w:t>
      </w:r>
      <w:r w:rsidRPr="00AB0FA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Kruskal</w:t>
      </w:r>
      <w:r w:rsidRPr="00AB0FAD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MPI</w:t>
      </w:r>
    </w:p>
    <w:p w14:paraId="755965CE" w14:textId="77777777" w:rsidR="00147215" w:rsidRDefault="00147215" w:rsidP="00147215">
      <w:pPr>
        <w:pStyle w:val="2"/>
      </w:pPr>
      <w:bookmarkStart w:id="7" w:name="_Toc59386514"/>
      <w:r>
        <w:t>Формат запуска программы</w:t>
      </w:r>
      <w:bookmarkEnd w:id="7"/>
    </w:p>
    <w:p w14:paraId="01A38D7F" w14:textId="77777777" w:rsidR="00147215" w:rsidRDefault="00147215" w:rsidP="00147215">
      <w:r>
        <w:t>Для запуска программы в тестовом режиме необходимо, находясь в каталоге с исполняемым файлом, выполнить следующую команду:</w:t>
      </w:r>
    </w:p>
    <w:p w14:paraId="7A77E5C6" w14:textId="77777777" w:rsidR="00147215" w:rsidRDefault="00147215" w:rsidP="00147215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mpirun –np &lt;nproc&gt; [mpirun_args] Kruskal_MPI –t &lt;input_file&gt;</w:t>
      </w:r>
    </w:p>
    <w:p w14:paraId="64B6D650" w14:textId="77777777" w:rsidR="00147215" w:rsidRDefault="00147215" w:rsidP="00147215">
      <w:r>
        <w:t>Для запуска программы в режиме эксперимента необходимо выполнить команду:</w:t>
      </w:r>
    </w:p>
    <w:p w14:paraId="5548AA54" w14:textId="77777777" w:rsidR="00147215" w:rsidRDefault="00147215" w:rsidP="00147215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mpirun –np &lt;nproc&gt; [mpirun_args] Kruskal_MPI –e &lt;V&gt;</w:t>
      </w:r>
    </w:p>
    <w:p w14:paraId="5FBB4E9A" w14:textId="77777777" w:rsidR="00147215" w:rsidRDefault="00147215" w:rsidP="00147215">
      <w:r>
        <w:t>Параметры:</w:t>
      </w:r>
    </w:p>
    <w:p w14:paraId="2FC34DFA" w14:textId="77777777" w:rsidR="00147215" w:rsidRDefault="00147215" w:rsidP="00147215">
      <w:pPr>
        <w:pStyle w:val="a"/>
      </w:pPr>
      <w:r>
        <w:t xml:space="preserve">Параметр </w:t>
      </w:r>
      <w:r>
        <w:rPr>
          <w:lang w:val="en-US"/>
        </w:rPr>
        <w:t>nproc</w:t>
      </w:r>
      <w:r w:rsidRPr="00F07122">
        <w:t xml:space="preserve"> </w:t>
      </w:r>
      <w:r>
        <w:t xml:space="preserve">определяет число </w:t>
      </w:r>
      <w:r>
        <w:rPr>
          <w:lang w:val="en-US"/>
        </w:rPr>
        <w:t>MPI</w:t>
      </w:r>
      <w:r w:rsidRPr="00F07122">
        <w:t>-</w:t>
      </w:r>
      <w:r>
        <w:t>процессов.</w:t>
      </w:r>
    </w:p>
    <w:p w14:paraId="7293361A" w14:textId="77777777" w:rsidR="00147215" w:rsidRDefault="00147215" w:rsidP="00147215">
      <w:pPr>
        <w:pStyle w:val="a"/>
      </w:pPr>
      <w:r>
        <w:t xml:space="preserve">Значение </w:t>
      </w:r>
      <w:r>
        <w:rPr>
          <w:lang w:val="en-US"/>
        </w:rPr>
        <w:t>mpirun</w:t>
      </w:r>
      <w:r w:rsidRPr="00F07122">
        <w:t>_</w:t>
      </w:r>
      <w:r>
        <w:rPr>
          <w:lang w:val="en-US"/>
        </w:rPr>
        <w:t>args</w:t>
      </w:r>
      <w:r w:rsidRPr="00F07122">
        <w:t xml:space="preserve"> </w:t>
      </w:r>
      <w:r>
        <w:t xml:space="preserve">задает аргументы команды </w:t>
      </w:r>
      <w:r>
        <w:rPr>
          <w:lang w:val="en-US"/>
        </w:rPr>
        <w:t>mpirun</w:t>
      </w:r>
      <w:r w:rsidRPr="00F07122">
        <w:t>.</w:t>
      </w:r>
    </w:p>
    <w:p w14:paraId="148F6BD3" w14:textId="77777777" w:rsidR="00147215" w:rsidRDefault="00147215" w:rsidP="00147215">
      <w:pPr>
        <w:pStyle w:val="a"/>
      </w:pPr>
      <w:r>
        <w:t xml:space="preserve">Параметр </w:t>
      </w:r>
      <w:r>
        <w:rPr>
          <w:lang w:val="en-US"/>
        </w:rPr>
        <w:t>input</w:t>
      </w:r>
      <w:r w:rsidRPr="00F07122">
        <w:t>_</w:t>
      </w:r>
      <w:r>
        <w:rPr>
          <w:lang w:val="en-US"/>
        </w:rPr>
        <w:t>file</w:t>
      </w:r>
      <w:r w:rsidRPr="00F07122">
        <w:t xml:space="preserve"> </w:t>
      </w:r>
      <w:r>
        <w:t>задает путь к файлу с матрицей смежности неориентированного взвешенного графа.</w:t>
      </w:r>
    </w:p>
    <w:p w14:paraId="5D28322D" w14:textId="77777777" w:rsidR="00147215" w:rsidRDefault="00147215" w:rsidP="00147215">
      <w:pPr>
        <w:pStyle w:val="a"/>
      </w:pPr>
      <w:r>
        <w:t xml:space="preserve">Число </w:t>
      </w:r>
      <w:r>
        <w:rPr>
          <w:lang w:val="en-US"/>
        </w:rPr>
        <w:t>V</w:t>
      </w:r>
      <w:r>
        <w:t xml:space="preserve"> задает количество вершин в генерируемой матрице смежности.</w:t>
      </w:r>
    </w:p>
    <w:p w14:paraId="6A19CED9" w14:textId="77777777" w:rsidR="00147215" w:rsidRDefault="00147215" w:rsidP="00147215">
      <w:pPr>
        <w:pStyle w:val="a"/>
      </w:pPr>
      <w:r>
        <w:t xml:space="preserve">Ключи </w:t>
      </w:r>
      <w:r w:rsidRPr="00A81C6A">
        <w:t>–</w:t>
      </w:r>
      <w:r>
        <w:rPr>
          <w:lang w:val="en-US"/>
        </w:rPr>
        <w:t>t</w:t>
      </w:r>
      <w:r w:rsidRPr="00A81C6A">
        <w:t xml:space="preserve"> </w:t>
      </w:r>
      <w:r>
        <w:t xml:space="preserve">и </w:t>
      </w:r>
      <w:r w:rsidRPr="00A81C6A">
        <w:t>–</w:t>
      </w:r>
      <w:r>
        <w:rPr>
          <w:lang w:val="en-US"/>
        </w:rPr>
        <w:t>e</w:t>
      </w:r>
      <w:r w:rsidRPr="00A81C6A">
        <w:t xml:space="preserve"> </w:t>
      </w:r>
      <w:r>
        <w:t>задают режим запуска программы (тестовый либо экспериментальный).</w:t>
      </w:r>
    </w:p>
    <w:p w14:paraId="7B214740" w14:textId="77777777" w:rsidR="00147215" w:rsidRDefault="00147215" w:rsidP="00147215">
      <w:pPr>
        <w:pStyle w:val="2"/>
      </w:pPr>
      <w:bookmarkStart w:id="8" w:name="_Toc59386515"/>
      <w:r>
        <w:lastRenderedPageBreak/>
        <w:t>Входные файлы</w:t>
      </w:r>
      <w:bookmarkEnd w:id="8"/>
    </w:p>
    <w:p w14:paraId="46B75C15" w14:textId="77777777" w:rsidR="00147215" w:rsidRDefault="00147215" w:rsidP="00147215">
      <w:r>
        <w:t>В качестве входных данных программного средства «</w:t>
      </w:r>
      <w:r>
        <w:rPr>
          <w:lang w:val="en-US"/>
        </w:rPr>
        <w:t>Kruskal</w:t>
      </w:r>
      <w:r w:rsidRPr="007621AE">
        <w:t>_</w:t>
      </w:r>
      <w:r>
        <w:rPr>
          <w:lang w:val="en-US"/>
        </w:rPr>
        <w:t>MPI</w:t>
      </w:r>
      <w:r>
        <w:t>» принимаются следующие аргументы командной строки:</w:t>
      </w:r>
    </w:p>
    <w:p w14:paraId="035478F6" w14:textId="77777777" w:rsidR="00147215" w:rsidRDefault="00147215" w:rsidP="00147215">
      <w:pPr>
        <w:pStyle w:val="a"/>
        <w:numPr>
          <w:ilvl w:val="0"/>
          <w:numId w:val="14"/>
        </w:numPr>
      </w:pPr>
      <w:r>
        <w:t xml:space="preserve">Аргумент </w:t>
      </w:r>
      <w:r w:rsidRPr="00583B96">
        <w:rPr>
          <w:lang w:val="en-US"/>
        </w:rPr>
        <w:t>nproc</w:t>
      </w:r>
      <w:r w:rsidRPr="00A81C6A">
        <w:t xml:space="preserve"> – </w:t>
      </w:r>
      <w:r>
        <w:t xml:space="preserve">это натуральное число, соответствующее количеству запускаемых </w:t>
      </w:r>
      <w:r w:rsidRPr="00583B96">
        <w:rPr>
          <w:lang w:val="en-US"/>
        </w:rPr>
        <w:t>MPI</w:t>
      </w:r>
      <w:r w:rsidRPr="00A81C6A">
        <w:t>-</w:t>
      </w:r>
      <w:r>
        <w:t>процессов.</w:t>
      </w:r>
    </w:p>
    <w:p w14:paraId="5AB114FC" w14:textId="77777777" w:rsidR="00147215" w:rsidRDefault="00147215" w:rsidP="00147215">
      <w:pPr>
        <w:pStyle w:val="a"/>
        <w:numPr>
          <w:ilvl w:val="0"/>
          <w:numId w:val="14"/>
        </w:numPr>
      </w:pPr>
      <w:r>
        <w:t xml:space="preserve">Аргумент </w:t>
      </w:r>
      <w:r w:rsidRPr="00583B96">
        <w:rPr>
          <w:lang w:val="en-US"/>
        </w:rPr>
        <w:t>input</w:t>
      </w:r>
      <w:r w:rsidRPr="00A81C6A">
        <w:t>_</w:t>
      </w:r>
      <w:r w:rsidRPr="00583B96">
        <w:rPr>
          <w:lang w:val="en-US"/>
        </w:rPr>
        <w:t>file</w:t>
      </w:r>
      <w:r w:rsidRPr="00A81C6A">
        <w:t xml:space="preserve"> </w:t>
      </w:r>
      <w:r>
        <w:t>– полный путь к файлу с матрицей смежности, задающей неориентированный взвешенный граф, для которого необходимо определить минимальное охватывающее дерево. Каждая строка в файле соответствует строке элементов матрицы смежности и показывает взаимосвязь вершины графа с остальными вершинами. Строка в файле переносится, когда количество элементов, записанных в одной строке, становится равным количеству вершин графа. Соответственно, строк в файле должно быть столько же, сколько имеется вершин в графе (матрица должна быть квадратной). Значения элементов матрицы смежности записываются в строке файла через пробел и принимают вещественные значения с точностью до одного знака после точки, включая бесконечность «</w:t>
      </w:r>
      <w:r w:rsidRPr="00583B96">
        <w:rPr>
          <w:lang w:val="en-US"/>
        </w:rPr>
        <w:t>inf</w:t>
      </w:r>
      <w:r>
        <w:t>».</w:t>
      </w:r>
      <w:r w:rsidRPr="00A81C6A">
        <w:t xml:space="preserve"> </w:t>
      </w:r>
      <w:r>
        <w:t>Все элементы, которые находятся на главной диагонали матрицы смежности принимают значение 0.0. На рисунке 1 представлен пример матрицы смежности размером 5х5, записанной во входном текстовом файле.</w:t>
      </w:r>
    </w:p>
    <w:p w14:paraId="567EFA6A" w14:textId="77777777" w:rsidR="00147215" w:rsidRDefault="00147215" w:rsidP="00147215">
      <w:pPr>
        <w:pStyle w:val="a"/>
        <w:numPr>
          <w:ilvl w:val="0"/>
          <w:numId w:val="0"/>
        </w:numPr>
        <w:ind w:left="927" w:hanging="360"/>
        <w:jc w:val="center"/>
      </w:pPr>
      <w:r>
        <w:rPr>
          <w:noProof/>
        </w:rPr>
        <w:drawing>
          <wp:inline distT="0" distB="0" distL="0" distR="0" wp14:anchorId="25403CEE" wp14:editId="2C6E47D6">
            <wp:extent cx="2281243" cy="933450"/>
            <wp:effectExtent l="0" t="0" r="5080" b="0"/>
            <wp:docPr id="3" name="Рисунок 3" descr="C:\Users\ПС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С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312" cy="94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9071" w14:textId="77777777" w:rsidR="00147215" w:rsidRDefault="00147215" w:rsidP="00147215">
      <w:pPr>
        <w:pStyle w:val="732-1"/>
      </w:pPr>
      <w:r>
        <w:t>Рисунок 1 – Пример матрицы смежности</w:t>
      </w:r>
    </w:p>
    <w:p w14:paraId="67073A61" w14:textId="77777777" w:rsidR="00147215" w:rsidRDefault="00147215" w:rsidP="00147215">
      <w:pPr>
        <w:pStyle w:val="732-1"/>
      </w:pPr>
    </w:p>
    <w:p w14:paraId="1B579AB2" w14:textId="77777777" w:rsidR="00147215" w:rsidRDefault="00147215" w:rsidP="00147215">
      <w:pPr>
        <w:pStyle w:val="a"/>
      </w:pPr>
      <w:r>
        <w:t xml:space="preserve">Аргумент </w:t>
      </w:r>
      <w:r>
        <w:rPr>
          <w:lang w:val="en-US"/>
        </w:rPr>
        <w:t>V</w:t>
      </w:r>
      <w:r w:rsidRPr="00BD7500">
        <w:t xml:space="preserve"> – </w:t>
      </w:r>
      <w:r>
        <w:t>натуральное число вершин в графе, используемое при генерации матрицы смежности.</w:t>
      </w:r>
    </w:p>
    <w:p w14:paraId="0AD65105" w14:textId="77777777" w:rsidR="00147215" w:rsidRDefault="00147215" w:rsidP="00147215">
      <w:pPr>
        <w:pStyle w:val="2"/>
      </w:pPr>
      <w:bookmarkStart w:id="9" w:name="_Toc59386516"/>
      <w:r>
        <w:lastRenderedPageBreak/>
        <w:t>Выходные данные</w:t>
      </w:r>
      <w:bookmarkEnd w:id="9"/>
    </w:p>
    <w:p w14:paraId="5AEEE2B0" w14:textId="77777777" w:rsidR="00147215" w:rsidRDefault="00147215" w:rsidP="00147215">
      <w:r>
        <w:t>Выходные данные направляются в стандартный поток вывода. Они формируются на основании выбранного режима выполнения: для тестового режима данные содержат строки в формате, аналогичном формату входного файла. Данные строки представляют матрицу смежности минимального охватывающего дерева. Последней строкой после матрицы смежности в файле обозначается вес минимального охватывающего дерева, имеющий вещественный тип данных с десятичной точкой. На рисунке 2 показан пример выходных данных для тестового режима.</w:t>
      </w:r>
    </w:p>
    <w:p w14:paraId="197B6AC8" w14:textId="77777777" w:rsidR="00147215" w:rsidRDefault="00147215" w:rsidP="00147215">
      <w:pPr>
        <w:pStyle w:val="732-0"/>
      </w:pPr>
      <w:r>
        <w:rPr>
          <w:noProof/>
        </w:rPr>
        <w:drawing>
          <wp:inline distT="0" distB="0" distL="0" distR="0" wp14:anchorId="1DC69A43" wp14:editId="6718B4AF">
            <wp:extent cx="2055495" cy="1049326"/>
            <wp:effectExtent l="0" t="0" r="1905" b="0"/>
            <wp:docPr id="6" name="Рисунок 6" descr="C:\Users\ПС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ПС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96" cy="106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C4343" w14:textId="77777777" w:rsidR="00147215" w:rsidRDefault="00147215" w:rsidP="00147215">
      <w:pPr>
        <w:pStyle w:val="732-1"/>
      </w:pPr>
      <w:r>
        <w:t xml:space="preserve">Рисунок 2 </w:t>
      </w:r>
      <w:r>
        <w:softHyphen/>
        <w:t>– Пример выходных данных для тестового режима</w:t>
      </w:r>
    </w:p>
    <w:p w14:paraId="076D3B8F" w14:textId="77777777" w:rsidR="00147215" w:rsidRDefault="00147215" w:rsidP="00147215">
      <w:pPr>
        <w:pStyle w:val="732-1"/>
      </w:pPr>
    </w:p>
    <w:p w14:paraId="049284BD" w14:textId="77777777" w:rsidR="00147215" w:rsidRPr="00B72208" w:rsidRDefault="00147215" w:rsidP="00147215">
      <w:r>
        <w:t>В режиме вычислительного эксперимента будет выведена строка, показывающая время выполнения программы в секундах с точностью до десятой доли. Пример выведенной строки: «</w:t>
      </w:r>
      <w:r>
        <w:rPr>
          <w:lang w:val="en-US"/>
        </w:rPr>
        <w:t>Time</w:t>
      </w:r>
      <w:r w:rsidRPr="00B72208">
        <w:t xml:space="preserve"> = 82.</w:t>
      </w:r>
      <w:r>
        <w:t>1</w:t>
      </w:r>
      <w:r w:rsidRPr="00B72208">
        <w:t xml:space="preserve"> </w:t>
      </w:r>
      <w:r>
        <w:rPr>
          <w:lang w:val="en-US"/>
        </w:rPr>
        <w:t>s</w:t>
      </w:r>
      <w:r w:rsidRPr="00B72208">
        <w:t>.</w:t>
      </w:r>
      <w:r>
        <w:t>».</w:t>
      </w:r>
    </w:p>
    <w:p w14:paraId="03FB0B73" w14:textId="77777777" w:rsidR="00147215" w:rsidRDefault="00147215" w:rsidP="00147215">
      <w:pPr>
        <w:pStyle w:val="2"/>
      </w:pPr>
      <w:bookmarkStart w:id="10" w:name="_Toc59386517"/>
      <w:r>
        <w:t>Внешние эффекты</w:t>
      </w:r>
      <w:bookmarkEnd w:id="10"/>
    </w:p>
    <w:p w14:paraId="50F2E483" w14:textId="77777777" w:rsidR="00147215" w:rsidRDefault="00147215" w:rsidP="00147215">
      <w:r>
        <w:t>Сообщения об ошибках записываются в стандартный поток ошибок. Варианты сообщений и пояснения к ним представлены ниже.</w:t>
      </w:r>
    </w:p>
    <w:p w14:paraId="1135561A" w14:textId="77777777" w:rsidR="00147215" w:rsidRPr="006C75EF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Error1: Wrong number of parameters – </w:t>
      </w:r>
      <w:r>
        <w:t>неверное</w:t>
      </w:r>
      <w:r w:rsidRPr="00583B96">
        <w:rPr>
          <w:lang w:val="en-US"/>
        </w:rPr>
        <w:t xml:space="preserve"> </w:t>
      </w:r>
      <w:r>
        <w:t>число</w:t>
      </w:r>
      <w:r w:rsidRPr="00583B96">
        <w:rPr>
          <w:lang w:val="en-US"/>
        </w:rPr>
        <w:t xml:space="preserve"> </w:t>
      </w:r>
      <w:r>
        <w:t>параметров</w:t>
      </w:r>
      <w:r w:rsidRPr="006C75EF">
        <w:rPr>
          <w:lang w:val="en-US"/>
        </w:rPr>
        <w:t>.</w:t>
      </w:r>
    </w:p>
    <w:p w14:paraId="4634D51F" w14:textId="77777777" w:rsidR="00147215" w:rsidRPr="006C75EF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Error2: Incorrect mode of start program – </w:t>
      </w:r>
      <w:r>
        <w:t>неверный</w:t>
      </w:r>
      <w:r w:rsidRPr="006C75EF">
        <w:rPr>
          <w:lang w:val="en-US"/>
        </w:rPr>
        <w:t xml:space="preserve"> </w:t>
      </w:r>
      <w:r>
        <w:t>режим</w:t>
      </w:r>
      <w:r w:rsidRPr="006C75EF">
        <w:rPr>
          <w:lang w:val="en-US"/>
        </w:rPr>
        <w:t xml:space="preserve"> </w:t>
      </w:r>
      <w:r>
        <w:t>запуска</w:t>
      </w:r>
      <w:r w:rsidRPr="006C75EF">
        <w:rPr>
          <w:lang w:val="en-US"/>
        </w:rPr>
        <w:t xml:space="preserve"> </w:t>
      </w:r>
      <w:r>
        <w:t>программы</w:t>
      </w:r>
      <w:r w:rsidRPr="006C75EF">
        <w:rPr>
          <w:lang w:val="en-US"/>
        </w:rPr>
        <w:t>.</w:t>
      </w:r>
    </w:p>
    <w:p w14:paraId="73E0F082" w14:textId="77777777" w:rsidR="00147215" w:rsidRPr="006C75EF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Error3: Incorrect size of matrix – </w:t>
      </w:r>
      <w:r>
        <w:t>неверно</w:t>
      </w:r>
      <w:r w:rsidRPr="006C75EF">
        <w:rPr>
          <w:lang w:val="en-US"/>
        </w:rPr>
        <w:t xml:space="preserve"> </w:t>
      </w:r>
      <w:r>
        <w:t>указан</w:t>
      </w:r>
      <w:r w:rsidRPr="006C75EF">
        <w:rPr>
          <w:lang w:val="en-US"/>
        </w:rPr>
        <w:t xml:space="preserve"> </w:t>
      </w:r>
      <w:r>
        <w:t>размер</w:t>
      </w:r>
      <w:r w:rsidRPr="006C75EF">
        <w:rPr>
          <w:lang w:val="en-US"/>
        </w:rPr>
        <w:t xml:space="preserve"> </w:t>
      </w:r>
      <w:r>
        <w:t>матрицы</w:t>
      </w:r>
      <w:r w:rsidRPr="006C75EF">
        <w:rPr>
          <w:lang w:val="en-US"/>
        </w:rPr>
        <w:t>.</w:t>
      </w:r>
    </w:p>
    <w:p w14:paraId="17779ACC" w14:textId="77777777" w:rsidR="00147215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Error4: [i, j] - incorrect content of &lt;input_file&gt; – </w:t>
      </w:r>
      <w:r>
        <w:t>неверный</w:t>
      </w:r>
      <w:r w:rsidRPr="006C75EF">
        <w:rPr>
          <w:lang w:val="en-US"/>
        </w:rPr>
        <w:t xml:space="preserve"> </w:t>
      </w:r>
      <w:r>
        <w:t>формат</w:t>
      </w:r>
      <w:r w:rsidRPr="006C75EF">
        <w:rPr>
          <w:lang w:val="en-US"/>
        </w:rPr>
        <w:t xml:space="preserve"> </w:t>
      </w:r>
      <w:r>
        <w:t>записи</w:t>
      </w:r>
      <w:r w:rsidRPr="006C75EF">
        <w:rPr>
          <w:lang w:val="en-US"/>
        </w:rPr>
        <w:t xml:space="preserve"> </w:t>
      </w:r>
      <w:r>
        <w:t>матрицы</w:t>
      </w:r>
      <w:r w:rsidRPr="006C75EF">
        <w:rPr>
          <w:lang w:val="en-US"/>
        </w:rPr>
        <w:t xml:space="preserve"> </w:t>
      </w:r>
      <w:r>
        <w:t>смежности</w:t>
      </w:r>
      <w:r w:rsidRPr="006C75EF">
        <w:rPr>
          <w:lang w:val="en-US"/>
        </w:rPr>
        <w:t xml:space="preserve"> </w:t>
      </w:r>
      <w:r>
        <w:t>в</w:t>
      </w:r>
      <w:r w:rsidRPr="006C75EF">
        <w:rPr>
          <w:lang w:val="en-US"/>
        </w:rPr>
        <w:t xml:space="preserve"> </w:t>
      </w:r>
      <w:r>
        <w:rPr>
          <w:lang w:val="en-US"/>
        </w:rPr>
        <w:t>i-</w:t>
      </w:r>
      <w:r>
        <w:t>ой</w:t>
      </w:r>
      <w:r w:rsidRPr="006C75EF">
        <w:rPr>
          <w:lang w:val="en-US"/>
        </w:rPr>
        <w:t xml:space="preserve"> </w:t>
      </w:r>
      <w:r>
        <w:t>строке</w:t>
      </w:r>
      <w:r w:rsidRPr="006C75EF">
        <w:rPr>
          <w:lang w:val="en-US"/>
        </w:rPr>
        <w:t xml:space="preserve">, </w:t>
      </w:r>
      <w:r>
        <w:rPr>
          <w:lang w:val="en-US"/>
        </w:rPr>
        <w:t>j-</w:t>
      </w:r>
      <w:r>
        <w:t>ом</w:t>
      </w:r>
      <w:r w:rsidRPr="006C75EF">
        <w:rPr>
          <w:lang w:val="en-US"/>
        </w:rPr>
        <w:t xml:space="preserve"> </w:t>
      </w:r>
      <w:r>
        <w:t>столбце</w:t>
      </w:r>
      <w:r w:rsidRPr="006C75EF">
        <w:rPr>
          <w:lang w:val="en-US"/>
        </w:rPr>
        <w:t xml:space="preserve"> </w:t>
      </w:r>
      <w:r>
        <w:t>в</w:t>
      </w:r>
      <w:r w:rsidRPr="006C75EF">
        <w:rPr>
          <w:lang w:val="en-US"/>
        </w:rPr>
        <w:t xml:space="preserve"> </w:t>
      </w:r>
      <w:r>
        <w:t>файле</w:t>
      </w:r>
      <w:r w:rsidRPr="006C75EF">
        <w:rPr>
          <w:lang w:val="en-US"/>
        </w:rPr>
        <w:t xml:space="preserve"> </w:t>
      </w:r>
      <w:r>
        <w:rPr>
          <w:lang w:val="en-US"/>
        </w:rPr>
        <w:t>&lt;input_file&gt;.</w:t>
      </w:r>
    </w:p>
    <w:p w14:paraId="627A496B" w14:textId="77777777" w:rsidR="00147215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>Error5: Matrix in</w:t>
      </w:r>
      <w:r w:rsidRPr="00B72208">
        <w:rPr>
          <w:lang w:val="en-US"/>
        </w:rPr>
        <w:t xml:space="preserve"> </w:t>
      </w:r>
      <w:r>
        <w:rPr>
          <w:lang w:val="en-US"/>
        </w:rPr>
        <w:t xml:space="preserve">the &lt;input_file&gt; is not square – </w:t>
      </w:r>
      <w:r>
        <w:t>матрица</w:t>
      </w:r>
      <w:r w:rsidRPr="00B72208">
        <w:rPr>
          <w:lang w:val="en-US"/>
        </w:rPr>
        <w:t xml:space="preserve"> </w:t>
      </w:r>
      <w:r>
        <w:t>во</w:t>
      </w:r>
      <w:r w:rsidRPr="00B72208">
        <w:rPr>
          <w:lang w:val="en-US"/>
        </w:rPr>
        <w:t xml:space="preserve"> </w:t>
      </w:r>
      <w:r>
        <w:t>входном</w:t>
      </w:r>
      <w:r w:rsidRPr="00B72208">
        <w:rPr>
          <w:lang w:val="en-US"/>
        </w:rPr>
        <w:t xml:space="preserve"> </w:t>
      </w:r>
      <w:r>
        <w:t>файле</w:t>
      </w:r>
      <w:r w:rsidRPr="00B72208">
        <w:rPr>
          <w:lang w:val="en-US"/>
        </w:rPr>
        <w:t xml:space="preserve"> </w:t>
      </w:r>
      <w:r>
        <w:t>не</w:t>
      </w:r>
      <w:r w:rsidRPr="00B72208">
        <w:rPr>
          <w:lang w:val="en-US"/>
        </w:rPr>
        <w:t xml:space="preserve"> </w:t>
      </w:r>
      <w:r>
        <w:t>квадратная</w:t>
      </w:r>
      <w:r w:rsidRPr="00B72208">
        <w:rPr>
          <w:lang w:val="en-US"/>
        </w:rPr>
        <w:t>.</w:t>
      </w:r>
    </w:p>
    <w:p w14:paraId="085F6863" w14:textId="77777777" w:rsidR="00147215" w:rsidRPr="008F3C07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 w:rsidRPr="008F3C07">
        <w:rPr>
          <w:lang w:val="en-US"/>
        </w:rPr>
        <w:lastRenderedPageBreak/>
        <w:t>Error6: Matrix in the &lt;input_file&gt; is not symmetric</w:t>
      </w:r>
      <w:r w:rsidRPr="00B72208"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t>матрица</w:t>
      </w:r>
      <w:r w:rsidRPr="00B72208">
        <w:rPr>
          <w:lang w:val="en-US"/>
        </w:rPr>
        <w:t xml:space="preserve"> </w:t>
      </w:r>
      <w:r>
        <w:t>во</w:t>
      </w:r>
      <w:r w:rsidRPr="00B72208">
        <w:rPr>
          <w:lang w:val="en-US"/>
        </w:rPr>
        <w:t xml:space="preserve"> </w:t>
      </w:r>
      <w:r>
        <w:t>входном</w:t>
      </w:r>
      <w:r w:rsidRPr="00B72208">
        <w:rPr>
          <w:lang w:val="en-US"/>
        </w:rPr>
        <w:t xml:space="preserve"> </w:t>
      </w:r>
      <w:r>
        <w:t>файле</w:t>
      </w:r>
      <w:r w:rsidRPr="00B72208">
        <w:rPr>
          <w:lang w:val="en-US"/>
        </w:rPr>
        <w:t xml:space="preserve"> </w:t>
      </w:r>
      <w:r>
        <w:t>не</w:t>
      </w:r>
      <w:r w:rsidRPr="00B72208">
        <w:rPr>
          <w:lang w:val="en-US"/>
        </w:rPr>
        <w:t xml:space="preserve"> </w:t>
      </w:r>
      <w:r>
        <w:t>симметрична</w:t>
      </w:r>
      <w:r w:rsidRPr="00B72208">
        <w:rPr>
          <w:lang w:val="en-US"/>
        </w:rPr>
        <w:t xml:space="preserve"> </w:t>
      </w:r>
      <w:r>
        <w:t>относительно</w:t>
      </w:r>
      <w:r w:rsidRPr="00B72208">
        <w:rPr>
          <w:lang w:val="en-US"/>
        </w:rPr>
        <w:t xml:space="preserve"> </w:t>
      </w:r>
      <w:r>
        <w:t>главной</w:t>
      </w:r>
      <w:r w:rsidRPr="00B72208">
        <w:rPr>
          <w:lang w:val="en-US"/>
        </w:rPr>
        <w:t xml:space="preserve"> </w:t>
      </w:r>
      <w:r>
        <w:t>диагонали</w:t>
      </w:r>
      <w:r w:rsidRPr="00B72208">
        <w:rPr>
          <w:lang w:val="en-US"/>
        </w:rPr>
        <w:t>.</w:t>
      </w:r>
    </w:p>
    <w:p w14:paraId="4F3461A0" w14:textId="77777777" w:rsidR="00147215" w:rsidRDefault="00147215" w:rsidP="00147215">
      <w:pPr>
        <w:pStyle w:val="a"/>
        <w:numPr>
          <w:ilvl w:val="0"/>
          <w:numId w:val="15"/>
        </w:numPr>
        <w:rPr>
          <w:lang w:val="en-US"/>
        </w:rPr>
      </w:pPr>
      <w:r>
        <w:rPr>
          <w:lang w:val="en-US"/>
        </w:rPr>
        <w:t>Error</w:t>
      </w:r>
      <w:r w:rsidRPr="00B72208">
        <w:rPr>
          <w:lang w:val="en-US"/>
        </w:rPr>
        <w:t>7</w:t>
      </w:r>
      <w:r w:rsidRPr="006C75EF">
        <w:rPr>
          <w:lang w:val="en-US"/>
        </w:rPr>
        <w:t xml:space="preserve">: </w:t>
      </w:r>
      <w:r>
        <w:rPr>
          <w:lang w:val="en-US"/>
        </w:rPr>
        <w:t>Can</w:t>
      </w:r>
      <w:r w:rsidRPr="006C75EF">
        <w:rPr>
          <w:lang w:val="en-US"/>
        </w:rPr>
        <w:t>’</w:t>
      </w:r>
      <w:r>
        <w:rPr>
          <w:lang w:val="en-US"/>
        </w:rPr>
        <w:t>t</w:t>
      </w:r>
      <w:r w:rsidRPr="006C75EF">
        <w:rPr>
          <w:lang w:val="en-US"/>
        </w:rPr>
        <w:t xml:space="preserve"> </w:t>
      </w:r>
      <w:r>
        <w:rPr>
          <w:lang w:val="en-US"/>
        </w:rPr>
        <w:t>open</w:t>
      </w:r>
      <w:r w:rsidRPr="006C75EF">
        <w:rPr>
          <w:lang w:val="en-US"/>
        </w:rPr>
        <w:t xml:space="preserve"> &lt;</w:t>
      </w:r>
      <w:r>
        <w:rPr>
          <w:lang w:val="en-US"/>
        </w:rPr>
        <w:t>input</w:t>
      </w:r>
      <w:r w:rsidRPr="006C75EF">
        <w:rPr>
          <w:lang w:val="en-US"/>
        </w:rPr>
        <w:t>_</w:t>
      </w:r>
      <w:r>
        <w:rPr>
          <w:lang w:val="en-US"/>
        </w:rPr>
        <w:t>file</w:t>
      </w:r>
      <w:r w:rsidRPr="006C75EF">
        <w:rPr>
          <w:lang w:val="en-US"/>
        </w:rPr>
        <w:t>&gt;: &lt;</w:t>
      </w:r>
      <w:r>
        <w:rPr>
          <w:lang w:val="en-US"/>
        </w:rPr>
        <w:t>reason</w:t>
      </w:r>
      <w:r w:rsidRPr="006C75EF">
        <w:rPr>
          <w:lang w:val="en-US"/>
        </w:rPr>
        <w:t xml:space="preserve">&gt; – </w:t>
      </w:r>
      <w:r>
        <w:t>не</w:t>
      </w:r>
      <w:r w:rsidRPr="006C75EF">
        <w:rPr>
          <w:lang w:val="en-US"/>
        </w:rPr>
        <w:t xml:space="preserve"> </w:t>
      </w:r>
      <w:r>
        <w:t>удается</w:t>
      </w:r>
      <w:r w:rsidRPr="006C75EF">
        <w:rPr>
          <w:lang w:val="en-US"/>
        </w:rPr>
        <w:t xml:space="preserve"> </w:t>
      </w:r>
      <w:r>
        <w:t>открыть</w:t>
      </w:r>
      <w:r w:rsidRPr="006C75EF">
        <w:rPr>
          <w:lang w:val="en-US"/>
        </w:rPr>
        <w:t xml:space="preserve"> </w:t>
      </w:r>
      <w:r>
        <w:t>файл</w:t>
      </w:r>
      <w:r w:rsidRPr="006C75EF">
        <w:rPr>
          <w:lang w:val="en-US"/>
        </w:rPr>
        <w:t xml:space="preserve"> &lt;</w:t>
      </w:r>
      <w:r>
        <w:rPr>
          <w:lang w:val="en-US"/>
        </w:rPr>
        <w:t>input</w:t>
      </w:r>
      <w:r w:rsidRPr="006C75EF">
        <w:rPr>
          <w:lang w:val="en-US"/>
        </w:rPr>
        <w:t>_</w:t>
      </w:r>
      <w:r>
        <w:rPr>
          <w:lang w:val="en-US"/>
        </w:rPr>
        <w:t>file</w:t>
      </w:r>
      <w:r w:rsidRPr="006C75EF">
        <w:rPr>
          <w:lang w:val="en-US"/>
        </w:rPr>
        <w:t xml:space="preserve">&gt; </w:t>
      </w:r>
      <w:r>
        <w:t>по</w:t>
      </w:r>
      <w:r w:rsidRPr="006C75EF">
        <w:rPr>
          <w:lang w:val="en-US"/>
        </w:rPr>
        <w:t xml:space="preserve"> </w:t>
      </w:r>
      <w:r>
        <w:t>причине</w:t>
      </w:r>
      <w:r w:rsidRPr="006C75EF">
        <w:rPr>
          <w:lang w:val="en-US"/>
        </w:rPr>
        <w:t xml:space="preserve">, </w:t>
      </w:r>
      <w:r>
        <w:t>указанной</w:t>
      </w:r>
      <w:r w:rsidRPr="006C75EF">
        <w:rPr>
          <w:lang w:val="en-US"/>
        </w:rPr>
        <w:t xml:space="preserve"> </w:t>
      </w:r>
      <w:r>
        <w:t>в</w:t>
      </w:r>
      <w:r w:rsidRPr="006C75EF">
        <w:rPr>
          <w:lang w:val="en-US"/>
        </w:rPr>
        <w:t xml:space="preserve"> &lt;</w:t>
      </w:r>
      <w:r>
        <w:rPr>
          <w:lang w:val="en-US"/>
        </w:rPr>
        <w:t>reason</w:t>
      </w:r>
      <w:r w:rsidRPr="006C75EF">
        <w:rPr>
          <w:lang w:val="en-US"/>
        </w:rPr>
        <w:t>&gt;</w:t>
      </w:r>
      <w:r>
        <w:rPr>
          <w:lang w:val="en-US"/>
        </w:rPr>
        <w:t>.</w:t>
      </w:r>
    </w:p>
    <w:p w14:paraId="279211CA" w14:textId="77777777" w:rsidR="00147215" w:rsidRPr="006C75EF" w:rsidRDefault="00147215" w:rsidP="00147215">
      <w:r>
        <w:t>Других внешних эффектов в программе нет.</w:t>
      </w:r>
    </w:p>
    <w:p w14:paraId="29C143FB" w14:textId="77777777" w:rsidR="00147215" w:rsidRPr="006C75EF" w:rsidRDefault="00147215" w:rsidP="00147215"/>
    <w:p w14:paraId="7659C69A" w14:textId="77777777" w:rsidR="00147215" w:rsidRPr="006C75EF" w:rsidRDefault="00147215" w:rsidP="00147215"/>
    <w:p w14:paraId="6D24FAA7" w14:textId="77777777" w:rsidR="00147215" w:rsidRDefault="00147215" w:rsidP="00147215">
      <w:pPr>
        <w:pStyle w:val="1"/>
      </w:pPr>
      <w:bookmarkStart w:id="11" w:name="_Toc59386518"/>
      <w:r>
        <w:lastRenderedPageBreak/>
        <w:t>Результаты вычислительного эксперимента</w:t>
      </w:r>
      <w:bookmarkEnd w:id="11"/>
    </w:p>
    <w:p w14:paraId="687E75ED" w14:textId="02FB9C96" w:rsidR="00D63B3F" w:rsidRDefault="00147215" w:rsidP="00D4372F">
      <w:r>
        <w:t xml:space="preserve">Вычислительный эксперимент был выполнен на </w:t>
      </w:r>
      <w:r w:rsidR="00D63B3F">
        <w:t xml:space="preserve">виртуальном </w:t>
      </w:r>
      <w:r>
        <w:t>вычислительном кластере</w:t>
      </w:r>
      <w:r w:rsidR="00D63B3F">
        <w:t xml:space="preserve">. Виртуальный вычислительный </w:t>
      </w:r>
      <w:r w:rsidR="00D4372F">
        <w:t>кластер включает в себя подсистему виртуализации</w:t>
      </w:r>
      <w:r w:rsidR="00D63B3F">
        <w:t xml:space="preserve">, которая </w:t>
      </w:r>
      <w:r w:rsidR="0036244F">
        <w:t>развернута на</w:t>
      </w:r>
      <w:r w:rsidR="00D63B3F">
        <w:t xml:space="preserve"> 8 физических сервер</w:t>
      </w:r>
      <w:r w:rsidR="0036244F">
        <w:t>ах</w:t>
      </w:r>
      <w:r w:rsidR="00D63B3F">
        <w:t>, каждый из которых содержит:</w:t>
      </w:r>
    </w:p>
    <w:p w14:paraId="317D0C47" w14:textId="76E2AAB5" w:rsidR="00D63B3F" w:rsidRPr="00D4372F" w:rsidRDefault="00D63B3F" w:rsidP="00D4372F">
      <w:pPr>
        <w:pStyle w:val="732-"/>
      </w:pPr>
      <w:r>
        <w:t xml:space="preserve">2 процессора </w:t>
      </w:r>
      <w:r>
        <w:rPr>
          <w:lang w:val="en-US"/>
        </w:rPr>
        <w:t>AMD</w:t>
      </w:r>
      <w:r w:rsidRPr="00D4372F">
        <w:t xml:space="preserve"> </w:t>
      </w:r>
      <w:r>
        <w:rPr>
          <w:lang w:val="en-US"/>
        </w:rPr>
        <w:t>Opteron</w:t>
      </w:r>
      <w:r w:rsidRPr="00D4372F">
        <w:t xml:space="preserve"> 6380 </w:t>
      </w:r>
      <w:r>
        <w:rPr>
          <w:lang w:val="en-US"/>
        </w:rPr>
        <w:t>c</w:t>
      </w:r>
      <w:r w:rsidRPr="00D4372F">
        <w:t xml:space="preserve"> 16 </w:t>
      </w:r>
      <w:r>
        <w:t>ядрами</w:t>
      </w:r>
      <w:r w:rsidR="00D4372F" w:rsidRPr="00D4372F">
        <w:t xml:space="preserve"> </w:t>
      </w:r>
      <w:r w:rsidR="00D4372F">
        <w:t>частотой 2,5 ГГц</w:t>
      </w:r>
      <w:r w:rsidRPr="00D4372F">
        <w:t>;</w:t>
      </w:r>
    </w:p>
    <w:p w14:paraId="4BA29DC3" w14:textId="733FC118" w:rsidR="00D63B3F" w:rsidRDefault="00D4372F" w:rsidP="00D4372F">
      <w:pPr>
        <w:pStyle w:val="732-"/>
      </w:pPr>
      <w:r>
        <w:t>130 Гб ОЗУ;</w:t>
      </w:r>
    </w:p>
    <w:p w14:paraId="70BBE4A7" w14:textId="5A4F597A" w:rsidR="00D4372F" w:rsidRDefault="00D4372F" w:rsidP="00D4372F">
      <w:pPr>
        <w:pStyle w:val="732-"/>
      </w:pPr>
      <w:r>
        <w:rPr>
          <w:lang w:val="en-US"/>
        </w:rPr>
        <w:t xml:space="preserve">SSD </w:t>
      </w:r>
      <w:r>
        <w:t>диск объемом 67 Гб.</w:t>
      </w:r>
    </w:p>
    <w:p w14:paraId="3EB0CA7C" w14:textId="3F2C3E10" w:rsidR="00147215" w:rsidRDefault="00D63B3F" w:rsidP="00147215">
      <w:r>
        <w:t>На каждом</w:t>
      </w:r>
      <w:r w:rsidR="00D4372F">
        <w:t xml:space="preserve"> физическом</w:t>
      </w:r>
      <w:r>
        <w:t xml:space="preserve"> сервере под управлением гипервизора </w:t>
      </w:r>
      <w:r>
        <w:rPr>
          <w:lang w:val="en-US"/>
        </w:rPr>
        <w:t>VMware</w:t>
      </w:r>
      <w:r w:rsidRPr="00D4372F">
        <w:t xml:space="preserve"> </w:t>
      </w:r>
      <w:r>
        <w:rPr>
          <w:lang w:val="en-US"/>
        </w:rPr>
        <w:t>ESXi</w:t>
      </w:r>
      <w:r w:rsidRPr="00D4372F">
        <w:t xml:space="preserve"> </w:t>
      </w:r>
      <w:r>
        <w:t>имеется три виртуальных вычислительных модуля.</w:t>
      </w:r>
      <w:r w:rsidR="00D4372F">
        <w:t xml:space="preserve"> Каждый виртуальный вычислительный модуль предоставляет пользователю: 8 вычислительных ядер и 8 Гб оперативной памяти.</w:t>
      </w:r>
      <w:r>
        <w:t xml:space="preserve"> </w:t>
      </w:r>
    </w:p>
    <w:p w14:paraId="1F54CD97" w14:textId="77777777" w:rsidR="00147215" w:rsidRDefault="00147215" w:rsidP="00147215">
      <w:r>
        <w:t xml:space="preserve">При проведении вычислительного эксперимента на одно вычислительное ядро назначался один </w:t>
      </w:r>
      <w:r>
        <w:rPr>
          <w:lang w:val="en-US"/>
        </w:rPr>
        <w:t>MPI</w:t>
      </w:r>
      <w:r w:rsidRPr="00147215">
        <w:t>-</w:t>
      </w:r>
      <w:r>
        <w:t xml:space="preserve">процесс. В таблице 1 приведена зависимость времени выполнения программы (в секундах) от числа процессов </w:t>
      </w:r>
      <w:r>
        <w:rPr>
          <w:lang w:val="en-US"/>
        </w:rPr>
        <w:t>p</w:t>
      </w:r>
      <w:r w:rsidRPr="00147215">
        <w:t xml:space="preserve"> </w:t>
      </w:r>
      <w:r>
        <w:t xml:space="preserve">и числа вершин </w:t>
      </w:r>
      <w:r>
        <w:rPr>
          <w:lang w:val="en-US"/>
        </w:rPr>
        <w:t>V</w:t>
      </w:r>
      <w:r w:rsidRPr="00147215">
        <w:t xml:space="preserve"> </w:t>
      </w:r>
      <w:r>
        <w:t>в графе.</w:t>
      </w:r>
    </w:p>
    <w:p w14:paraId="135FEBD4" w14:textId="77777777" w:rsidR="00147215" w:rsidRPr="00147215" w:rsidRDefault="00147215" w:rsidP="00147215">
      <w:pPr>
        <w:spacing w:line="240" w:lineRule="auto"/>
        <w:jc w:val="center"/>
      </w:pPr>
      <w:r>
        <w:t xml:space="preserve">Таблица 1 – </w:t>
      </w:r>
      <w:r>
        <w:rPr>
          <w:lang w:bidi="ru-RU"/>
        </w:rPr>
        <w:t>Зависимость времени выполнения программы (в секундах) от числа процессов и числа вершин</w:t>
      </w:r>
    </w:p>
    <w:tbl>
      <w:tblPr>
        <w:tblStyle w:val="af0"/>
        <w:tblW w:w="7997" w:type="dxa"/>
        <w:jc w:val="center"/>
        <w:tblLook w:val="04A0" w:firstRow="1" w:lastRow="0" w:firstColumn="1" w:lastColumn="0" w:noHBand="0" w:noVBand="1"/>
      </w:tblPr>
      <w:tblGrid>
        <w:gridCol w:w="1400"/>
        <w:gridCol w:w="1348"/>
        <w:gridCol w:w="1350"/>
        <w:gridCol w:w="1350"/>
        <w:gridCol w:w="1316"/>
        <w:gridCol w:w="1233"/>
      </w:tblGrid>
      <w:tr w:rsidR="00147215" w14:paraId="6269CDF7" w14:textId="77777777" w:rsidTr="0007217E">
        <w:trPr>
          <w:trHeight w:val="716"/>
          <w:jc w:val="center"/>
        </w:trPr>
        <w:tc>
          <w:tcPr>
            <w:tcW w:w="1400" w:type="dxa"/>
            <w:tcBorders>
              <w:tl2br w:val="single" w:sz="4" w:space="0" w:color="auto"/>
            </w:tcBorders>
            <w:shd w:val="clear" w:color="auto" w:fill="auto"/>
            <w:tcMar>
              <w:left w:w="108" w:type="dxa"/>
            </w:tcMar>
            <w:vAlign w:val="center"/>
          </w:tcPr>
          <w:p w14:paraId="61E6F2EA" w14:textId="77777777" w:rsidR="00147215" w:rsidRDefault="00147215" w:rsidP="0007217E">
            <w:pPr>
              <w:spacing w:line="276" w:lineRule="auto"/>
              <w:ind w:firstLine="0"/>
              <w:rPr>
                <w:lang w:val="en-US"/>
              </w:rPr>
            </w:pPr>
            <w:r w:rsidRPr="009F03D6">
              <w:t xml:space="preserve">        </w:t>
            </w:r>
            <w:r>
              <w:rPr>
                <w:lang w:val="en-US"/>
              </w:rPr>
              <w:t>p</w:t>
            </w:r>
          </w:p>
          <w:p w14:paraId="7401DF1C" w14:textId="77777777" w:rsidR="00147215" w:rsidRPr="00045F51" w:rsidRDefault="00147215" w:rsidP="0007217E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center"/>
          </w:tcPr>
          <w:p w14:paraId="06D928CA" w14:textId="77777777" w:rsidR="00147215" w:rsidRDefault="00147215" w:rsidP="0007217E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  <w:vAlign w:val="center"/>
          </w:tcPr>
          <w:p w14:paraId="53FE8B59" w14:textId="77777777" w:rsidR="00147215" w:rsidRDefault="00147215" w:rsidP="0007217E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  <w:vAlign w:val="center"/>
          </w:tcPr>
          <w:p w14:paraId="6734B77C" w14:textId="77777777" w:rsidR="00147215" w:rsidRDefault="00147215" w:rsidP="0007217E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  <w:vAlign w:val="center"/>
          </w:tcPr>
          <w:p w14:paraId="6C700E4C" w14:textId="77777777" w:rsidR="00147215" w:rsidRDefault="00147215" w:rsidP="0007217E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233" w:type="dxa"/>
          </w:tcPr>
          <w:p w14:paraId="21E17C49" w14:textId="77777777" w:rsidR="00147215" w:rsidRDefault="00147215" w:rsidP="0007217E">
            <w:pPr>
              <w:spacing w:before="240" w:after="240" w:line="240" w:lineRule="auto"/>
              <w:ind w:firstLine="0"/>
              <w:jc w:val="center"/>
            </w:pPr>
            <w:r>
              <w:t>16</w:t>
            </w:r>
          </w:p>
        </w:tc>
      </w:tr>
      <w:tr w:rsidR="00147215" w:rsidRPr="005E3691" w14:paraId="172FE975" w14:textId="77777777" w:rsidTr="0007217E">
        <w:trPr>
          <w:trHeight w:val="365"/>
          <w:jc w:val="center"/>
        </w:trPr>
        <w:tc>
          <w:tcPr>
            <w:tcW w:w="1400" w:type="dxa"/>
            <w:shd w:val="clear" w:color="auto" w:fill="auto"/>
            <w:tcMar>
              <w:left w:w="108" w:type="dxa"/>
            </w:tcMar>
          </w:tcPr>
          <w:p w14:paraId="100F6795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1000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bottom"/>
          </w:tcPr>
          <w:p w14:paraId="3A05735B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3,9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7E2734AF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2,1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411D1A7B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1,2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  <w:vAlign w:val="center"/>
          </w:tcPr>
          <w:p w14:paraId="148DB2BC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0,9</w:t>
            </w:r>
          </w:p>
        </w:tc>
        <w:tc>
          <w:tcPr>
            <w:tcW w:w="1233" w:type="dxa"/>
          </w:tcPr>
          <w:p w14:paraId="1B0E85CE" w14:textId="77777777" w:rsidR="00147215" w:rsidRPr="005E3691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0,6</w:t>
            </w:r>
          </w:p>
        </w:tc>
      </w:tr>
      <w:tr w:rsidR="00147215" w:rsidRPr="005E3691" w14:paraId="0B08E6AB" w14:textId="77777777" w:rsidTr="0007217E">
        <w:trPr>
          <w:trHeight w:val="365"/>
          <w:jc w:val="center"/>
        </w:trPr>
        <w:tc>
          <w:tcPr>
            <w:tcW w:w="1400" w:type="dxa"/>
            <w:shd w:val="clear" w:color="auto" w:fill="auto"/>
            <w:tcMar>
              <w:left w:w="108" w:type="dxa"/>
            </w:tcMar>
          </w:tcPr>
          <w:p w14:paraId="241BFB22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1500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bottom"/>
          </w:tcPr>
          <w:p w14:paraId="607E01B8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13,0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5D14DCCA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7,2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04670F46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3,9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</w:tcPr>
          <w:p w14:paraId="00C19466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3,1</w:t>
            </w:r>
          </w:p>
        </w:tc>
        <w:tc>
          <w:tcPr>
            <w:tcW w:w="1233" w:type="dxa"/>
          </w:tcPr>
          <w:p w14:paraId="1D66C7BA" w14:textId="77777777" w:rsidR="00147215" w:rsidRPr="005E3691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1,8</w:t>
            </w:r>
          </w:p>
        </w:tc>
      </w:tr>
      <w:tr w:rsidR="00147215" w:rsidRPr="005E3691" w14:paraId="7BC8BA24" w14:textId="77777777" w:rsidTr="0007217E">
        <w:trPr>
          <w:trHeight w:val="351"/>
          <w:jc w:val="center"/>
        </w:trPr>
        <w:tc>
          <w:tcPr>
            <w:tcW w:w="1400" w:type="dxa"/>
            <w:shd w:val="clear" w:color="auto" w:fill="auto"/>
            <w:tcMar>
              <w:left w:w="108" w:type="dxa"/>
            </w:tcMar>
          </w:tcPr>
          <w:p w14:paraId="6F85E0A8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2000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bottom"/>
          </w:tcPr>
          <w:p w14:paraId="7E088DDE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34,4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29377769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17,3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4FECB110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9,9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</w:tcPr>
          <w:p w14:paraId="46519C50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5,2</w:t>
            </w:r>
          </w:p>
        </w:tc>
        <w:tc>
          <w:tcPr>
            <w:tcW w:w="1233" w:type="dxa"/>
          </w:tcPr>
          <w:p w14:paraId="43E67950" w14:textId="77777777" w:rsidR="00147215" w:rsidRPr="005E3691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3,4</w:t>
            </w:r>
          </w:p>
        </w:tc>
      </w:tr>
      <w:tr w:rsidR="00147215" w:rsidRPr="005E3691" w14:paraId="23FEC661" w14:textId="77777777" w:rsidTr="0007217E">
        <w:trPr>
          <w:trHeight w:val="365"/>
          <w:jc w:val="center"/>
        </w:trPr>
        <w:tc>
          <w:tcPr>
            <w:tcW w:w="1400" w:type="dxa"/>
            <w:shd w:val="clear" w:color="auto" w:fill="auto"/>
            <w:tcMar>
              <w:left w:w="108" w:type="dxa"/>
            </w:tcMar>
          </w:tcPr>
          <w:p w14:paraId="5E99ED3D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2500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bottom"/>
          </w:tcPr>
          <w:p w14:paraId="522F283B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66,7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76274EED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31,4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5D0BBEBA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18,8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</w:tcPr>
          <w:p w14:paraId="26A0BD50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10,6</w:t>
            </w:r>
          </w:p>
        </w:tc>
        <w:tc>
          <w:tcPr>
            <w:tcW w:w="1233" w:type="dxa"/>
          </w:tcPr>
          <w:p w14:paraId="7F8B746F" w14:textId="77777777" w:rsidR="00147215" w:rsidRPr="005E3691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8,3</w:t>
            </w:r>
          </w:p>
        </w:tc>
      </w:tr>
      <w:tr w:rsidR="00147215" w:rsidRPr="005E3691" w14:paraId="00586E51" w14:textId="77777777" w:rsidTr="0007217E">
        <w:trPr>
          <w:trHeight w:val="365"/>
          <w:jc w:val="center"/>
        </w:trPr>
        <w:tc>
          <w:tcPr>
            <w:tcW w:w="1400" w:type="dxa"/>
            <w:shd w:val="clear" w:color="auto" w:fill="auto"/>
            <w:tcMar>
              <w:left w:w="108" w:type="dxa"/>
            </w:tcMar>
          </w:tcPr>
          <w:p w14:paraId="000D3B0D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3000</w:t>
            </w:r>
          </w:p>
        </w:tc>
        <w:tc>
          <w:tcPr>
            <w:tcW w:w="1348" w:type="dxa"/>
            <w:shd w:val="clear" w:color="auto" w:fill="auto"/>
            <w:tcMar>
              <w:left w:w="108" w:type="dxa"/>
            </w:tcMar>
            <w:vAlign w:val="bottom"/>
          </w:tcPr>
          <w:p w14:paraId="169F23F6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  <w:t>111,6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72335DB8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51,0</w:t>
            </w:r>
          </w:p>
        </w:tc>
        <w:tc>
          <w:tcPr>
            <w:tcW w:w="1350" w:type="dxa"/>
            <w:shd w:val="clear" w:color="auto" w:fill="auto"/>
            <w:tcMar>
              <w:left w:w="108" w:type="dxa"/>
            </w:tcMar>
          </w:tcPr>
          <w:p w14:paraId="379F6309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30,1</w:t>
            </w:r>
          </w:p>
        </w:tc>
        <w:tc>
          <w:tcPr>
            <w:tcW w:w="1316" w:type="dxa"/>
            <w:shd w:val="clear" w:color="auto" w:fill="auto"/>
            <w:tcMar>
              <w:left w:w="108" w:type="dxa"/>
            </w:tcMar>
          </w:tcPr>
          <w:p w14:paraId="78A71606" w14:textId="77777777" w:rsidR="00147215" w:rsidRPr="00147215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17,2</w:t>
            </w:r>
          </w:p>
        </w:tc>
        <w:tc>
          <w:tcPr>
            <w:tcW w:w="1233" w:type="dxa"/>
          </w:tcPr>
          <w:p w14:paraId="3D04E881" w14:textId="77777777" w:rsidR="00147215" w:rsidRPr="005E3691" w:rsidRDefault="00147215" w:rsidP="0007217E">
            <w:pPr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11,8</w:t>
            </w:r>
          </w:p>
        </w:tc>
      </w:tr>
    </w:tbl>
    <w:p w14:paraId="5B8CB78C" w14:textId="77777777" w:rsidR="00147215" w:rsidRDefault="00147215" w:rsidP="00147215">
      <w:pPr>
        <w:jc w:val="center"/>
      </w:pPr>
    </w:p>
    <w:p w14:paraId="406A5073" w14:textId="77777777" w:rsidR="00147215" w:rsidRDefault="00147215" w:rsidP="00147215">
      <w:r>
        <w:t>На рисунке 3 представлен график, отображающий все данные из таблицы</w:t>
      </w:r>
      <w:r w:rsidR="00B94FD7">
        <w:t> </w:t>
      </w:r>
      <w:r>
        <w:t>1.</w:t>
      </w:r>
    </w:p>
    <w:p w14:paraId="499D24CB" w14:textId="77777777" w:rsidR="00147215" w:rsidRDefault="00147215" w:rsidP="00147215"/>
    <w:p w14:paraId="2C99517F" w14:textId="77777777" w:rsidR="00147215" w:rsidRDefault="00147215" w:rsidP="00147215">
      <w:pPr>
        <w:jc w:val="center"/>
      </w:pPr>
      <w:r>
        <w:rPr>
          <w:noProof/>
        </w:rPr>
        <w:lastRenderedPageBreak/>
        <w:drawing>
          <wp:inline distT="0" distB="0" distL="0" distR="0" wp14:anchorId="39D88E31" wp14:editId="43D3C7DD">
            <wp:extent cx="4581525" cy="31051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0D82F22" w14:textId="77777777" w:rsidR="00147215" w:rsidRDefault="00147215" w:rsidP="00147215">
      <w:pPr>
        <w:jc w:val="center"/>
      </w:pPr>
      <w:r>
        <w:t>Рисунок 3 – Графики зависимости времени вычисления (в секундах) от количества вершин в графе</w:t>
      </w:r>
    </w:p>
    <w:p w14:paraId="5094F574" w14:textId="77777777" w:rsidR="00147215" w:rsidRDefault="004069F0" w:rsidP="004069F0">
      <w:pPr>
        <w:pStyle w:val="1"/>
        <w:numPr>
          <w:ilvl w:val="0"/>
          <w:numId w:val="0"/>
        </w:numPr>
        <w:ind w:left="567"/>
      </w:pPr>
      <w:bookmarkStart w:id="12" w:name="_Toc59386519"/>
      <w:r>
        <w:lastRenderedPageBreak/>
        <w:t>Выводы</w:t>
      </w:r>
      <w:bookmarkEnd w:id="12"/>
    </w:p>
    <w:p w14:paraId="7D9955A1" w14:textId="731EAD03" w:rsidR="004069F0" w:rsidRDefault="004069F0" w:rsidP="004069F0">
      <w:pPr>
        <w:rPr>
          <w:lang w:bidi="ru-RU"/>
        </w:rPr>
      </w:pPr>
      <w:r>
        <w:rPr>
          <w:lang w:bidi="ru-RU"/>
        </w:rPr>
        <w:t>В результате выполнения долгосрочного домашнего задания был реализован параллельный алгоритм Крускала для нахождения минимального охватывающего дерева в графе с применением технологи</w:t>
      </w:r>
      <w:r w:rsidR="00F0674A">
        <w:rPr>
          <w:lang w:bidi="ru-RU"/>
        </w:rPr>
        <w:t>и</w:t>
      </w:r>
      <w:r>
        <w:rPr>
          <w:lang w:bidi="ru-RU"/>
        </w:rPr>
        <w:t xml:space="preserve"> </w:t>
      </w:r>
      <w:r>
        <w:rPr>
          <w:lang w:val="en-US" w:bidi="ru-RU"/>
        </w:rPr>
        <w:t>MPI</w:t>
      </w:r>
      <w:r>
        <w:rPr>
          <w:lang w:bidi="ru-RU"/>
        </w:rPr>
        <w:t xml:space="preserve">. </w:t>
      </w:r>
      <w:r w:rsidR="00D4372F">
        <w:rPr>
          <w:lang w:bidi="ru-RU"/>
        </w:rPr>
        <w:t>Б</w:t>
      </w:r>
      <w:r>
        <w:rPr>
          <w:lang w:bidi="ru-RU"/>
        </w:rPr>
        <w:t>ыл проведен вычислительный эксперимент на кластере, исследующий зависимости времени выполнения программы от числа процессов и числа вершин в графе.</w:t>
      </w:r>
    </w:p>
    <w:p w14:paraId="7E76F04E" w14:textId="77777777" w:rsidR="004069F0" w:rsidRDefault="004069F0" w:rsidP="004069F0">
      <w:pPr>
        <w:rPr>
          <w:lang w:bidi="ru-RU"/>
        </w:rPr>
      </w:pPr>
      <w:r>
        <w:rPr>
          <w:lang w:bidi="ru-RU"/>
        </w:rPr>
        <w:t>В процессе анализа зависимостей было выявлено, что увеличение числа процессов приводит к более быстрой работе программы.</w:t>
      </w:r>
    </w:p>
    <w:p w14:paraId="33EDD30D" w14:textId="52248B75" w:rsidR="004069F0" w:rsidRPr="00872A9E" w:rsidRDefault="004069F0" w:rsidP="004069F0">
      <w:pPr>
        <w:pStyle w:val="1"/>
        <w:numPr>
          <w:ilvl w:val="0"/>
          <w:numId w:val="0"/>
        </w:numPr>
        <w:ind w:left="567"/>
      </w:pPr>
      <w:bookmarkStart w:id="13" w:name="_Toc59386520"/>
      <w:r>
        <w:rPr>
          <w:lang w:bidi="ru-RU"/>
        </w:rPr>
        <w:lastRenderedPageBreak/>
        <w:t xml:space="preserve">Приложение 1. Исходных код </w:t>
      </w:r>
      <w:r w:rsidR="00F60D74">
        <w:rPr>
          <w:lang w:bidi="ru-RU"/>
        </w:rPr>
        <w:t xml:space="preserve">реализованного </w:t>
      </w:r>
      <w:r>
        <w:rPr>
          <w:lang w:bidi="ru-RU"/>
        </w:rPr>
        <w:t xml:space="preserve">программного средства </w:t>
      </w:r>
      <w:r>
        <w:rPr>
          <w:lang w:val="en-US"/>
        </w:rPr>
        <w:t>Kruskal</w:t>
      </w:r>
      <w:r w:rsidRPr="007621AE">
        <w:t>_</w:t>
      </w:r>
      <w:r>
        <w:rPr>
          <w:lang w:val="en-US"/>
        </w:rPr>
        <w:t>MPI</w:t>
      </w:r>
      <w:bookmarkEnd w:id="13"/>
    </w:p>
    <w:p w14:paraId="45C6772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69D626C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Параллельный алгоритм Крускала (MPI)</w:t>
      </w:r>
    </w:p>
    <w:p w14:paraId="579A73B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Автор: Хомик С.</w:t>
      </w:r>
      <w:r>
        <w:rPr>
          <w:rFonts w:eastAsia="Times New Roman" w:cs="Courier New"/>
          <w:sz w:val="20"/>
          <w:szCs w:val="20"/>
        </w:rPr>
        <w:t>А.</w:t>
      </w:r>
      <w:r w:rsidRPr="004069F0">
        <w:rPr>
          <w:rFonts w:eastAsia="Times New Roman" w:cs="Courier New"/>
          <w:sz w:val="20"/>
          <w:szCs w:val="20"/>
        </w:rPr>
        <w:t> 2020 г.</w:t>
      </w:r>
    </w:p>
    <w:p w14:paraId="5B55072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67FFF8F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&lt;time.h&gt;</w:t>
      </w:r>
    </w:p>
    <w:p w14:paraId="61FF3CD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&lt;iostream&gt;</w:t>
      </w:r>
    </w:p>
    <w:p w14:paraId="17CD58B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&lt;fstream&gt;</w:t>
      </w:r>
    </w:p>
    <w:p w14:paraId="3BD1848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&lt;vector&gt;</w:t>
      </w:r>
    </w:p>
    <w:p w14:paraId="6FD6084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&lt;string&gt;</w:t>
      </w:r>
    </w:p>
    <w:p w14:paraId="010898D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&lt;sstream&gt;</w:t>
      </w:r>
    </w:p>
    <w:p w14:paraId="41DB115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&lt;math.h&gt;</w:t>
      </w:r>
    </w:p>
    <w:p w14:paraId="0C35362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&lt;iomanip&gt; </w:t>
      </w:r>
    </w:p>
    <w:p w14:paraId="706AA17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&lt;cstddef&gt;</w:t>
      </w:r>
    </w:p>
    <w:p w14:paraId="45C27B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#include &lt;mpi.h&gt;</w:t>
      </w:r>
    </w:p>
    <w:p w14:paraId="510C7D2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72A934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#define INF 1000000000.0</w:t>
      </w:r>
    </w:p>
    <w:p w14:paraId="67607DD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#define MAIN_RANK 0</w:t>
      </w:r>
    </w:p>
    <w:p w14:paraId="7BC81DF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const float WEIGHT = 100.0; </w:t>
      </w:r>
    </w:p>
    <w:p w14:paraId="4732281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using namespace std;</w:t>
      </w:r>
    </w:p>
    <w:p w14:paraId="6A386CA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1ACC69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2C4A6D3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Структура Matrix</w:t>
      </w:r>
    </w:p>
    <w:p w14:paraId="3E4D785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Описание: матрица смежности</w:t>
      </w:r>
    </w:p>
    <w:p w14:paraId="3D0F019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03BBEE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v_start - номер начальной вершины, тип int</w:t>
      </w:r>
    </w:p>
    <w:p w14:paraId="5BBD0BA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v_end - номер конечной вершины, тип int</w:t>
      </w:r>
    </w:p>
    <w:p w14:paraId="7E757FC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3. weight - </w:t>
      </w:r>
      <w:r w:rsidRPr="004069F0">
        <w:rPr>
          <w:rFonts w:eastAsia="Times New Roman" w:cs="Courier New"/>
          <w:sz w:val="20"/>
          <w:szCs w:val="20"/>
        </w:rPr>
        <w:t>вес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ребра</w:t>
      </w:r>
      <w:r w:rsidRPr="004069F0">
        <w:rPr>
          <w:rFonts w:eastAsia="Times New Roman" w:cs="Courier New"/>
          <w:sz w:val="20"/>
          <w:szCs w:val="20"/>
          <w:lang w:val="en-US"/>
        </w:rPr>
        <w:t>, </w:t>
      </w:r>
      <w:r w:rsidRPr="004069F0">
        <w:rPr>
          <w:rFonts w:eastAsia="Times New Roman" w:cs="Courier New"/>
          <w:sz w:val="20"/>
          <w:szCs w:val="20"/>
        </w:rPr>
        <w:t>тип</w:t>
      </w:r>
      <w:r w:rsidRPr="004069F0">
        <w:rPr>
          <w:rFonts w:eastAsia="Times New Roman" w:cs="Courier New"/>
          <w:sz w:val="20"/>
          <w:szCs w:val="20"/>
          <w:lang w:val="en-US"/>
        </w:rPr>
        <w:t> double</w:t>
      </w:r>
    </w:p>
    <w:p w14:paraId="7CB3DB4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1AEFC8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7BDE2AC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struct Matrix </w:t>
      </w:r>
    </w:p>
    <w:p w14:paraId="151CE1E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10121B5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public:</w:t>
      </w:r>
    </w:p>
    <w:p w14:paraId="21AF2DE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v_start;</w:t>
      </w:r>
    </w:p>
    <w:p w14:paraId="588095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v_end;</w:t>
      </w:r>
    </w:p>
    <w:p w14:paraId="580219C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double weight;</w:t>
      </w:r>
    </w:p>
    <w:p w14:paraId="63A4912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B60A00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Matrix() </w:t>
      </w:r>
    </w:p>
    <w:p w14:paraId="04E78B0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41CE442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};</w:t>
      </w:r>
    </w:p>
    <w:p w14:paraId="211911C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Matrix(int s, int e, double w)</w:t>
      </w:r>
    </w:p>
    <w:p w14:paraId="59CC3DC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0B6A315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this-&gt;v_start = s;</w:t>
      </w:r>
    </w:p>
    <w:p w14:paraId="03F3A5B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this-&gt;v_end = e;</w:t>
      </w:r>
    </w:p>
    <w:p w14:paraId="3529C99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this-&gt;weight = w;</w:t>
      </w:r>
    </w:p>
    <w:p w14:paraId="1F271A0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3A1DF0D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};</w:t>
      </w:r>
    </w:p>
    <w:p w14:paraId="29ACEC01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9E6A6EC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09E8D4A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D9F3CC0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0EA8F09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17DF45C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81427B8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8447D76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68DD382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9F8128B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CEC430C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ED51A6C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0636CD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153322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lastRenderedPageBreak/>
        <w:t>/*</w:t>
      </w:r>
    </w:p>
    <w:p w14:paraId="7FB79E9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Функция</w:t>
      </w:r>
      <w:r w:rsidRPr="004069F0">
        <w:rPr>
          <w:rFonts w:eastAsia="Times New Roman" w:cs="Courier New"/>
          <w:sz w:val="20"/>
          <w:szCs w:val="20"/>
          <w:lang w:val="en-US"/>
        </w:rPr>
        <w:t> get_matrix_from_file</w:t>
      </w:r>
    </w:p>
    <w:p w14:paraId="424AF47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Описание: Считывание матрицы смежности </w:t>
      </w:r>
    </w:p>
    <w:p w14:paraId="5090964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из входного файла в тестовом режиме</w:t>
      </w:r>
    </w:p>
    <w:p w14:paraId="55E0F11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318EB38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edgs - массив с ребрами, тип данных Marix*</w:t>
      </w:r>
    </w:p>
    <w:p w14:paraId="4A8A6BF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input_file - название входного файла, тип string</w:t>
      </w:r>
    </w:p>
    <w:p w14:paraId="3B5D548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rank - ранг процесса, тип int</w:t>
      </w:r>
    </w:p>
    <w:p w14:paraId="068078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V - число вершин в графе, тип int</w:t>
      </w:r>
    </w:p>
    <w:p w14:paraId="09993FC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нет</w:t>
      </w:r>
    </w:p>
    <w:p w14:paraId="573055A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</w:t>
      </w:r>
    </w:p>
    <w:p w14:paraId="7453203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1. Can't open input_file</w:t>
      </w:r>
    </w:p>
    <w:p w14:paraId="3407C66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2. Error in position: (i, j) in the input_file</w:t>
      </w:r>
    </w:p>
    <w:p w14:paraId="29544BE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3. Matrix is not square in the input_file</w:t>
      </w:r>
    </w:p>
    <w:p w14:paraId="21F0532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4. Matrix is not symmetric in the input_file</w:t>
      </w:r>
    </w:p>
    <w:p w14:paraId="1BB3CE0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5BF38C8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961FFE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void get_matrix_from_file(Matrix* &amp;edgs, string input_file, int rank, int &amp;V)</w:t>
      </w:r>
    </w:p>
    <w:p w14:paraId="2FA37FB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2E6647F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fstream fd; </w:t>
      </w:r>
    </w:p>
    <w:p w14:paraId="24E2F3E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string line;</w:t>
      </w:r>
    </w:p>
    <w:p w14:paraId="31B4528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vector &lt;string&gt; str_values;</w:t>
      </w:r>
    </w:p>
    <w:p w14:paraId="6DCE6B1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vector &lt;vector &lt;string&gt;&gt; vec_of_strs;</w:t>
      </w:r>
    </w:p>
    <w:p w14:paraId="22F03D9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mtx;</w:t>
      </w:r>
    </w:p>
    <w:p w14:paraId="7577555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string s = "";</w:t>
      </w:r>
    </w:p>
    <w:p w14:paraId="7E10FC9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try</w:t>
      </w:r>
    </w:p>
    <w:p w14:paraId="6CB7D3F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634CCA0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fd.open(input_file.c_str());</w:t>
      </w:r>
    </w:p>
    <w:p w14:paraId="13F074F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(!fd)</w:t>
      </w:r>
    </w:p>
    <w:p w14:paraId="0AC5226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throw(ios::failure (""));</w:t>
      </w:r>
    </w:p>
    <w:p w14:paraId="47C63D2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// построчное чтение файла</w:t>
      </w:r>
    </w:p>
    <w:p w14:paraId="1B25230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while (getline (fd, line))</w:t>
      </w:r>
    </w:p>
    <w:p w14:paraId="7ABD111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42467C5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(line.length() &lt;= 1)</w:t>
      </w:r>
    </w:p>
    <w:p w14:paraId="251E25A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continue;</w:t>
      </w:r>
    </w:p>
    <w:p w14:paraId="109722A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string item;</w:t>
      </w:r>
    </w:p>
    <w:p w14:paraId="111A2AB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4069F0">
        <w:rPr>
          <w:rFonts w:eastAsia="Times New Roman" w:cs="Courier New"/>
          <w:sz w:val="20"/>
          <w:szCs w:val="20"/>
        </w:rPr>
        <w:t>stringstream ss(line);</w:t>
      </w:r>
    </w:p>
    <w:p w14:paraId="33E6004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// считывание до пробела</w:t>
      </w:r>
    </w:p>
    <w:p w14:paraId="19A5946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while (getline(ss, item, ' '))</w:t>
      </w:r>
    </w:p>
    <w:p w14:paraId="003B5A3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str_values.push_back(item);</w:t>
      </w:r>
    </w:p>
    <w:p w14:paraId="000089D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vec_of_strs.push_back(str_values);</w:t>
      </w:r>
    </w:p>
    <w:p w14:paraId="2FB47D6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str_values.clear();</w:t>
      </w:r>
    </w:p>
    <w:p w14:paraId="3A3BDC8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25871D6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fd.close();</w:t>
      </w:r>
    </w:p>
    <w:p w14:paraId="4B7FB86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7DD24C4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catch (ios:: failure &amp;error)</w:t>
      </w:r>
    </w:p>
    <w:p w14:paraId="07C4A86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1E7DD0F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(rank == MAIN_RANK)</w:t>
      </w:r>
    </w:p>
    <w:p w14:paraId="5BC5464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cerr &lt;&lt; "Can't open input_file" &lt;&lt; error.what() &lt;&lt; endl;</w:t>
      </w:r>
    </w:p>
    <w:p w14:paraId="3A25E96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fd.close();</w:t>
      </w:r>
    </w:p>
    <w:p w14:paraId="5B773B6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MPI_Finalize();</w:t>
      </w:r>
    </w:p>
    <w:p w14:paraId="082EC05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exit(EXIT_FAILURE);</w:t>
      </w:r>
    </w:p>
    <w:p w14:paraId="0495FFA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097E9EE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V = vec_of_strs.size(); // число строк в матрице</w:t>
      </w:r>
    </w:p>
    <w:p w14:paraId="59A23AC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bool null_values = false; </w:t>
      </w:r>
    </w:p>
    <w:p w14:paraId="3FB6266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49ED3C0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проверка матрицы смежности:</w:t>
      </w:r>
    </w:p>
    <w:p w14:paraId="2D23B76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for (int i = 0; i &lt; V; ++i)</w:t>
      </w:r>
    </w:p>
    <w:p w14:paraId="4E3E9C8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5307481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j = 0; j &lt; vec_of_strs[i].size(); ++j)</w:t>
      </w:r>
    </w:p>
    <w:p w14:paraId="5965C03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{</w:t>
      </w:r>
    </w:p>
    <w:p w14:paraId="2F8D109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// если вершина на главной диагонале</w:t>
      </w:r>
    </w:p>
    <w:p w14:paraId="51C1892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if (i == j)</w:t>
      </w:r>
    </w:p>
    <w:p w14:paraId="08B78E6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{</w:t>
      </w:r>
    </w:p>
    <w:p w14:paraId="04DE310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lastRenderedPageBreak/>
        <w:t>                // на главной диагонале д.б. нули</w:t>
      </w:r>
    </w:p>
    <w:p w14:paraId="5B0C855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if (vec_of_strs[i][j] == "0.0")</w:t>
      </w:r>
    </w:p>
    <w:p w14:paraId="0A63DDE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continue;</w:t>
      </w:r>
    </w:p>
    <w:p w14:paraId="3444C07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else</w:t>
      </w:r>
    </w:p>
    <w:p w14:paraId="4C9824A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{</w:t>
      </w:r>
    </w:p>
    <w:p w14:paraId="7A41C4E6" w14:textId="3D809690" w:rsidR="00F0674A" w:rsidRPr="00D4372F" w:rsidRDefault="004069F0" w:rsidP="00F372E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if (rank == MAIN_RANK)</w:t>
      </w:r>
    </w:p>
    <w:p w14:paraId="3F0B7BCC" w14:textId="0026D680" w:rsidR="00F0674A" w:rsidRPr="00D4372F" w:rsidRDefault="00F0674A" w:rsidP="00D4372F">
      <w:pPr>
        <w:pStyle w:val="-732"/>
        <w:ind w:left="28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cerr &lt;&lt; "Error in position: (" &lt;&lt; i &lt;&lt; ",</w:t>
      </w:r>
      <w:r w:rsidRPr="00D4372F">
        <w:rPr>
          <w:rFonts w:eastAsia="Times New Roman" w:cs="Courier New"/>
          <w:sz w:val="20"/>
          <w:szCs w:val="20"/>
          <w:lang w:val="en-US"/>
        </w:rPr>
        <w:t xml:space="preserve"> </w:t>
      </w:r>
      <w:r w:rsidRPr="00F0674A">
        <w:rPr>
          <w:rFonts w:eastAsia="Times New Roman" w:cs="Courier New"/>
          <w:sz w:val="20"/>
          <w:szCs w:val="20"/>
          <w:lang w:val="en-US"/>
        </w:rPr>
        <w:t xml:space="preserve">   </w:t>
      </w:r>
      <w:r w:rsidRPr="00D4372F">
        <w:rPr>
          <w:rFonts w:eastAsia="Times New Roman" w:cs="Courier New"/>
          <w:sz w:val="20"/>
          <w:szCs w:val="20"/>
          <w:lang w:val="en-US"/>
        </w:rPr>
        <w:t>\\</w:t>
      </w:r>
    </w:p>
    <w:p w14:paraId="7CD14E93" w14:textId="6CFFA55E" w:rsidR="004069F0" w:rsidRPr="00F0674A" w:rsidRDefault="00F0674A" w:rsidP="00D4372F">
      <w:pPr>
        <w:pStyle w:val="-732"/>
        <w:ind w:left="28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D4372F">
        <w:rPr>
          <w:rFonts w:eastAsia="Times New Roman" w:cs="Courier New"/>
          <w:sz w:val="20"/>
          <w:szCs w:val="20"/>
          <w:lang w:val="en-US"/>
        </w:rPr>
        <w:tab/>
      </w:r>
      <w:r w:rsidRPr="004069F0">
        <w:rPr>
          <w:rFonts w:eastAsia="Times New Roman" w:cs="Courier New"/>
          <w:sz w:val="20"/>
          <w:szCs w:val="20"/>
          <w:lang w:val="en-US"/>
        </w:rPr>
        <w:t>" &lt;&lt; i &lt;&lt; ") in the input_file" &lt;&lt; endl;</w:t>
      </w:r>
    </w:p>
    <w:p w14:paraId="04C05D9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MPI_Finalize();</w:t>
      </w:r>
    </w:p>
    <w:p w14:paraId="62D3D50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exit(EXIT_FAILURE);</w:t>
      </w:r>
    </w:p>
    <w:p w14:paraId="73A15A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}</w:t>
      </w:r>
    </w:p>
    <w:p w14:paraId="10179185" w14:textId="77777777" w:rsidR="004069F0" w:rsidRPr="008441B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</w:t>
      </w:r>
    </w:p>
    <w:p w14:paraId="7336678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092E28B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// inf - </w:t>
      </w:r>
      <w:r w:rsidRPr="004069F0">
        <w:rPr>
          <w:rFonts w:eastAsia="Times New Roman" w:cs="Courier New"/>
          <w:sz w:val="20"/>
          <w:szCs w:val="20"/>
        </w:rPr>
        <w:t>это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бесконечность</w:t>
      </w:r>
    </w:p>
    <w:p w14:paraId="4ADDC92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 if (vec_of_strs[i][j] == "inf")</w:t>
      </w:r>
    </w:p>
    <w:p w14:paraId="397BC07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5B93EF3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continue;</w:t>
      </w:r>
    </w:p>
    <w:p w14:paraId="554C3A1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685C5D0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3A6A31A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1700D36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float w = (float)atof(vec_of_strs[i][j].c_str());</w:t>
      </w:r>
    </w:p>
    <w:p w14:paraId="15B9EAA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</w:t>
      </w:r>
      <w:r w:rsidRPr="004069F0">
        <w:rPr>
          <w:rFonts w:eastAsia="Times New Roman" w:cs="Courier New"/>
          <w:sz w:val="20"/>
          <w:szCs w:val="20"/>
        </w:rPr>
        <w:t>if (w &lt;= 0.0) // некорректно задан вес (не float)</w:t>
      </w:r>
    </w:p>
    <w:p w14:paraId="186D092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2A03EA6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if (rank == MAIN_RANK)</w:t>
      </w:r>
    </w:p>
    <w:p w14:paraId="07B2CAC8" w14:textId="3E36133B" w:rsidR="00F372E0" w:rsidRPr="00F372E0" w:rsidRDefault="004069F0" w:rsidP="00F372E0">
      <w:pPr>
        <w:pStyle w:val="-732"/>
        <w:ind w:left="708" w:hanging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    cerr &lt;&lt; "Error in the position: (" &lt;&lt; i &lt;&lt;</w:t>
      </w:r>
      <w:r w:rsidR="00D4372F">
        <w:rPr>
          <w:rFonts w:eastAsia="Times New Roman" w:cs="Courier New"/>
          <w:sz w:val="20"/>
          <w:szCs w:val="20"/>
          <w:lang w:val="en-US"/>
        </w:rPr>
        <w:t> ",</w:t>
      </w:r>
      <w:r w:rsidR="00F372E0" w:rsidRPr="00F372E0">
        <w:rPr>
          <w:rFonts w:eastAsia="Times New Roman" w:cs="Courier New"/>
          <w:sz w:val="20"/>
          <w:szCs w:val="20"/>
          <w:lang w:val="en-US"/>
        </w:rPr>
        <w:t xml:space="preserve"> \\</w:t>
      </w:r>
    </w:p>
    <w:p w14:paraId="7343C907" w14:textId="04C4EC46" w:rsidR="004069F0" w:rsidRPr="004069F0" w:rsidRDefault="00F372E0" w:rsidP="00F372E0">
      <w:pPr>
        <w:pStyle w:val="-732"/>
        <w:ind w:left="708" w:hanging="708"/>
        <w:rPr>
          <w:rFonts w:eastAsia="Times New Roman" w:cs="Courier New"/>
          <w:sz w:val="20"/>
          <w:szCs w:val="20"/>
          <w:lang w:val="en-US"/>
        </w:rPr>
      </w:pPr>
      <w:r w:rsidRPr="00F372E0">
        <w:rPr>
          <w:rFonts w:eastAsia="Times New Roman" w:cs="Courier New"/>
          <w:sz w:val="20"/>
          <w:szCs w:val="20"/>
          <w:lang w:val="en-US"/>
        </w:rPr>
        <w:t xml:space="preserve">                             </w:t>
      </w:r>
      <w:r w:rsidR="00D4372F">
        <w:rPr>
          <w:rFonts w:eastAsia="Times New Roman" w:cs="Courier New"/>
          <w:sz w:val="20"/>
          <w:szCs w:val="20"/>
          <w:lang w:val="en-US"/>
        </w:rPr>
        <w:t> "</w:t>
      </w:r>
      <w:r w:rsidRPr="00F372E0">
        <w:rPr>
          <w:rFonts w:eastAsia="Times New Roman" w:cs="Courier New"/>
          <w:sz w:val="20"/>
          <w:szCs w:val="20"/>
          <w:lang w:val="en-US"/>
        </w:rPr>
        <w:t xml:space="preserve"> </w:t>
      </w:r>
      <w:r w:rsidR="004069F0" w:rsidRPr="004069F0">
        <w:rPr>
          <w:rFonts w:eastAsia="Times New Roman" w:cs="Courier New"/>
          <w:sz w:val="20"/>
          <w:szCs w:val="20"/>
          <w:lang w:val="en-US"/>
        </w:rPr>
        <w:t>&lt;&lt; j &lt;&lt; ") in the input_file" &lt;&lt; endl;</w:t>
      </w:r>
    </w:p>
    <w:p w14:paraId="0A84156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MPI_Finalize();</w:t>
      </w:r>
    </w:p>
    <w:p w14:paraId="083677B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exit(EXIT_FAILURE);</w:t>
      </w:r>
    </w:p>
    <w:p w14:paraId="2C9BC37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6EA7264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else </w:t>
      </w:r>
    </w:p>
    <w:p w14:paraId="1D73DDB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{</w:t>
      </w:r>
    </w:p>
    <w:p w14:paraId="010D754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continue;</w:t>
      </w:r>
    </w:p>
    <w:p w14:paraId="7C57BB7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}</w:t>
      </w:r>
    </w:p>
    <w:p w14:paraId="4CBFAC4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}               </w:t>
      </w:r>
    </w:p>
    <w:p w14:paraId="70421D4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}</w:t>
      </w:r>
    </w:p>
    <w:p w14:paraId="3369163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}</w:t>
      </w:r>
    </w:p>
    <w:p w14:paraId="618505A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проверка на симметричность,</w:t>
      </w:r>
    </w:p>
    <w:p w14:paraId="4737C0A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на квадратность и что гл. диагональ нулевая</w:t>
      </w:r>
    </w:p>
    <w:p w14:paraId="40E765D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for (int i = 0; i &lt; V; ++i)</w:t>
      </w:r>
    </w:p>
    <w:p w14:paraId="083BD84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{</w:t>
      </w:r>
    </w:p>
    <w:p w14:paraId="7AE410F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//проверка, что матрица квадратная</w:t>
      </w:r>
    </w:p>
    <w:p w14:paraId="1A6B243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проверяем кол-во столбцов в каждой строке. </w:t>
      </w:r>
    </w:p>
    <w:p w14:paraId="1B5998E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// </w:t>
      </w:r>
      <w:r w:rsidRPr="004069F0">
        <w:rPr>
          <w:rFonts w:eastAsia="Times New Roman" w:cs="Courier New"/>
          <w:sz w:val="20"/>
          <w:szCs w:val="20"/>
        </w:rPr>
        <w:t>Если</w:t>
      </w:r>
      <w:r w:rsidRPr="004069F0">
        <w:rPr>
          <w:rFonts w:eastAsia="Times New Roman" w:cs="Courier New"/>
          <w:sz w:val="20"/>
          <w:szCs w:val="20"/>
          <w:lang w:val="en-US"/>
        </w:rPr>
        <w:t> V != </w:t>
      </w:r>
      <w:r w:rsidRPr="004069F0">
        <w:rPr>
          <w:rFonts w:eastAsia="Times New Roman" w:cs="Courier New"/>
          <w:sz w:val="20"/>
          <w:szCs w:val="20"/>
        </w:rPr>
        <w:t>числу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столбцов</w:t>
      </w:r>
      <w:r w:rsidRPr="004069F0">
        <w:rPr>
          <w:rFonts w:eastAsia="Times New Roman" w:cs="Courier New"/>
          <w:sz w:val="20"/>
          <w:szCs w:val="20"/>
          <w:lang w:val="en-US"/>
        </w:rPr>
        <w:t> =&gt; </w:t>
      </w:r>
      <w:r w:rsidRPr="004069F0">
        <w:rPr>
          <w:rFonts w:eastAsia="Times New Roman" w:cs="Courier New"/>
          <w:sz w:val="20"/>
          <w:szCs w:val="20"/>
        </w:rPr>
        <w:t>ошибка</w:t>
      </w:r>
    </w:p>
    <w:p w14:paraId="574C2CA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(V != vec_of_strs[i].size()) </w:t>
      </w:r>
    </w:p>
    <w:p w14:paraId="205A3F9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41454DE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(rank == MAIN_RANK)</w:t>
      </w:r>
    </w:p>
    <w:p w14:paraId="1ACB7C6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cerr &lt;&lt; "Matrix is not square in the input_file" &lt;&lt; endl;</w:t>
      </w:r>
    </w:p>
    <w:p w14:paraId="0B70463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MPI_Finalize();</w:t>
      </w:r>
    </w:p>
    <w:p w14:paraId="6D41D0A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exit(EXIT_FAILURE);</w:t>
      </w:r>
    </w:p>
    <w:p w14:paraId="10EE13A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18757D2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проверка матрицы на симметричность</w:t>
      </w:r>
    </w:p>
    <w:p w14:paraId="6E4E5E6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и что эл-ты м-цы с десятичной точкой</w:t>
      </w:r>
    </w:p>
    <w:p w14:paraId="4F88D2E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for (int j = 0; j &lt; V; j++)</w:t>
      </w:r>
    </w:p>
    <w:p w14:paraId="4F101CB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382AA4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(vec_of_strs[i][j] != vec_of_strs[j][i])</w:t>
      </w:r>
    </w:p>
    <w:p w14:paraId="56E80F7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1FA5EA8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if (rank == MAIN_RANK)</w:t>
      </w:r>
    </w:p>
    <w:p w14:paraId="4B5B5ED5" w14:textId="2321DA50" w:rsidR="00D4372F" w:rsidRPr="00F372E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</w:t>
      </w:r>
      <w:r w:rsidR="00F372E0" w:rsidRPr="00F372E0">
        <w:rPr>
          <w:rFonts w:eastAsia="Times New Roman" w:cs="Courier New"/>
          <w:sz w:val="20"/>
          <w:szCs w:val="20"/>
          <w:lang w:val="en-US"/>
        </w:rPr>
        <w:t xml:space="preserve">   </w:t>
      </w:r>
      <w:r w:rsidRPr="004069F0">
        <w:rPr>
          <w:rFonts w:eastAsia="Times New Roman" w:cs="Courier New"/>
          <w:sz w:val="20"/>
          <w:szCs w:val="20"/>
          <w:lang w:val="en-US"/>
        </w:rPr>
        <w:t>cerr &lt;&lt; "Matrix is not symmetric in the input_file" </w:t>
      </w:r>
      <w:r w:rsidR="00F372E0" w:rsidRPr="00F372E0">
        <w:rPr>
          <w:rFonts w:eastAsia="Times New Roman" w:cs="Courier New"/>
          <w:sz w:val="20"/>
          <w:szCs w:val="20"/>
          <w:lang w:val="en-US"/>
        </w:rPr>
        <w:t>\\</w:t>
      </w:r>
    </w:p>
    <w:p w14:paraId="3B23DE0B" w14:textId="1AB1963E" w:rsidR="004069F0" w:rsidRPr="004069F0" w:rsidRDefault="00D4372F" w:rsidP="00D4372F">
      <w:pPr>
        <w:pStyle w:val="-732"/>
        <w:ind w:left="2832"/>
        <w:rPr>
          <w:rFonts w:eastAsia="Times New Roman" w:cs="Courier New"/>
          <w:sz w:val="20"/>
          <w:szCs w:val="20"/>
          <w:lang w:val="en-US"/>
        </w:rPr>
      </w:pPr>
      <w:r w:rsidRPr="008441B0">
        <w:rPr>
          <w:rFonts w:eastAsia="Times New Roman" w:cs="Courier New"/>
          <w:sz w:val="20"/>
          <w:szCs w:val="20"/>
          <w:lang w:val="en-US"/>
        </w:rPr>
        <w:t xml:space="preserve"> </w:t>
      </w:r>
      <w:r w:rsidR="009772DC" w:rsidRPr="008B0B2C">
        <w:rPr>
          <w:rFonts w:eastAsia="Times New Roman" w:cs="Courier New"/>
          <w:sz w:val="20"/>
          <w:szCs w:val="20"/>
          <w:lang w:val="en-US"/>
        </w:rPr>
        <w:t xml:space="preserve">     </w:t>
      </w:r>
      <w:r w:rsidRPr="008441B0">
        <w:rPr>
          <w:rFonts w:eastAsia="Times New Roman" w:cs="Courier New"/>
          <w:sz w:val="20"/>
          <w:szCs w:val="20"/>
          <w:lang w:val="en-US"/>
        </w:rPr>
        <w:t xml:space="preserve"> </w:t>
      </w:r>
      <w:r w:rsidR="004069F0" w:rsidRPr="004069F0">
        <w:rPr>
          <w:rFonts w:eastAsia="Times New Roman" w:cs="Courier New"/>
          <w:sz w:val="20"/>
          <w:szCs w:val="20"/>
          <w:lang w:val="en-US"/>
        </w:rPr>
        <w:t>&lt;&lt; endl;</w:t>
      </w:r>
    </w:p>
    <w:p w14:paraId="6A0A160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MPI_Finalize();</w:t>
      </w:r>
    </w:p>
    <w:p w14:paraId="1FFBCF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exit(EXIT_FAILURE);</w:t>
      </w:r>
    </w:p>
    <w:p w14:paraId="1A5BF8F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556B0DF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}</w:t>
      </w:r>
    </w:p>
    <w:p w14:paraId="0704C98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проверка, что на главной диагонале элемент = 0.0:</w:t>
      </w:r>
    </w:p>
    <w:p w14:paraId="5DB4FE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lastRenderedPageBreak/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if (vec_of_strs[i][i] == "0.0") </w:t>
      </w:r>
    </w:p>
    <w:p w14:paraId="03A2398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continue;</w:t>
      </w:r>
    </w:p>
    <w:p w14:paraId="0186CB3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else</w:t>
      </w:r>
    </w:p>
    <w:p w14:paraId="2B2DB8A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141255D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(rank == MAIN_RANK)</w:t>
      </w:r>
    </w:p>
    <w:p w14:paraId="73F83C90" w14:textId="49154680" w:rsidR="009772D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</w:t>
      </w:r>
      <w:r w:rsidR="00F372E0" w:rsidRPr="00F372E0">
        <w:rPr>
          <w:rFonts w:eastAsia="Times New Roman" w:cs="Courier New"/>
          <w:sz w:val="20"/>
          <w:szCs w:val="20"/>
          <w:lang w:val="en-US"/>
        </w:rPr>
        <w:t xml:space="preserve">       </w:t>
      </w:r>
      <w:r w:rsidRPr="004069F0">
        <w:rPr>
          <w:rFonts w:eastAsia="Times New Roman" w:cs="Courier New"/>
          <w:sz w:val="20"/>
          <w:szCs w:val="20"/>
          <w:lang w:val="en-US"/>
        </w:rPr>
        <w:t>cerr &lt;&lt; "Error in the position: (" &lt;&lt; i &lt;&lt; ",</w:t>
      </w:r>
      <w:r w:rsidR="009772DC" w:rsidRPr="009772DC">
        <w:rPr>
          <w:rFonts w:eastAsia="Times New Roman" w:cs="Courier New"/>
          <w:sz w:val="20"/>
          <w:szCs w:val="20"/>
          <w:lang w:val="en-US"/>
        </w:rPr>
        <w:t xml:space="preserve">  \\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</w:p>
    <w:p w14:paraId="1E74A0D1" w14:textId="061E06FD" w:rsidR="004069F0" w:rsidRPr="004069F0" w:rsidRDefault="009772DC" w:rsidP="009772DC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9772DC">
        <w:rPr>
          <w:rFonts w:eastAsia="Times New Roman" w:cs="Courier New"/>
          <w:sz w:val="20"/>
          <w:szCs w:val="20"/>
          <w:lang w:val="en-US"/>
        </w:rPr>
        <w:t xml:space="preserve">                             </w:t>
      </w:r>
      <w:r w:rsidR="004069F0" w:rsidRPr="004069F0">
        <w:rPr>
          <w:rFonts w:eastAsia="Times New Roman" w:cs="Courier New"/>
          <w:sz w:val="20"/>
          <w:szCs w:val="20"/>
          <w:lang w:val="en-US"/>
        </w:rPr>
        <w:t>" &lt;&lt; i</w:t>
      </w:r>
      <w:r w:rsidR="00A45112" w:rsidRPr="006C0EB6">
        <w:rPr>
          <w:rFonts w:eastAsia="Times New Roman" w:cs="Courier New"/>
          <w:sz w:val="20"/>
          <w:szCs w:val="20"/>
          <w:lang w:val="en-US"/>
        </w:rPr>
        <w:t xml:space="preserve"> </w:t>
      </w:r>
      <w:r w:rsidR="004069F0" w:rsidRPr="004069F0">
        <w:rPr>
          <w:rFonts w:eastAsia="Times New Roman" w:cs="Courier New"/>
          <w:sz w:val="20"/>
          <w:szCs w:val="20"/>
          <w:lang w:val="en-US"/>
        </w:rPr>
        <w:t>&lt;&lt; ") in the input_file" &lt;&lt; endl;</w:t>
      </w:r>
    </w:p>
    <w:p w14:paraId="7B4A437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MPI_Finalize();</w:t>
      </w:r>
    </w:p>
    <w:p w14:paraId="6B0BCE2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exit(EXIT_FAILURE);</w:t>
      </w:r>
    </w:p>
    <w:p w14:paraId="3EF108E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3FEEA80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}</w:t>
      </w:r>
    </w:p>
    <w:p w14:paraId="41B1244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43C8BA4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инициализация матрицы смежности:</w:t>
      </w:r>
    </w:p>
    <w:p w14:paraId="069F793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поскольку матрица симметричная, то добавляем</w:t>
      </w:r>
    </w:p>
    <w:p w14:paraId="2EF9B54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только одну верхнюю часть, не считая диагональ</w:t>
      </w:r>
    </w:p>
    <w:p w14:paraId="3CAD3D0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int size = (V*V - V) / 2;</w:t>
      </w:r>
    </w:p>
    <w:p w14:paraId="5D0A877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edgs = new Matrix [size];</w:t>
      </w:r>
    </w:p>
    <w:p w14:paraId="77FB9ED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pos = 0;</w:t>
      </w:r>
    </w:p>
    <w:p w14:paraId="0B0AA52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V; ++i)</w:t>
      </w:r>
    </w:p>
    <w:p w14:paraId="326EC8C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5F19143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for (int j = i + 1; j &lt; V; ++j)</w:t>
      </w:r>
    </w:p>
    <w:p w14:paraId="60297C5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3293E0D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mtx.v_start = i;</w:t>
      </w:r>
    </w:p>
    <w:p w14:paraId="6E25334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mtx.v_end = j;</w:t>
      </w:r>
    </w:p>
    <w:p w14:paraId="242E0E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float w = (float)atof(vec_of_strs[i][j].c_str());</w:t>
      </w:r>
    </w:p>
    <w:p w14:paraId="15F6E1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mtx.weight = w;</w:t>
      </w:r>
    </w:p>
    <w:p w14:paraId="3B335B8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edgs[pos++] = mtx;</w:t>
      </w:r>
    </w:p>
    <w:p w14:paraId="3C4C369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52D64CA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}</w:t>
      </w:r>
    </w:p>
    <w:p w14:paraId="0247F67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return;</w:t>
      </w:r>
    </w:p>
    <w:p w14:paraId="1DC8065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}</w:t>
      </w:r>
    </w:p>
    <w:p w14:paraId="1DA8AEF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6B4C5B3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6B5557D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Функция qsort</w:t>
      </w:r>
    </w:p>
    <w:p w14:paraId="441829A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Описание: быстрая рекурсивная сортировка ребер</w:t>
      </w:r>
    </w:p>
    <w:p w14:paraId="6E01BA7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535B2AD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v_edgs - вектор с ребрами, тип vector &lt;Matrix&gt;</w:t>
      </w:r>
    </w:p>
    <w:p w14:paraId="6B8667C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start - начальный индекс, тип int</w:t>
      </w:r>
    </w:p>
    <w:p w14:paraId="1E47D43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end - конечный индекс, тип int</w:t>
      </w:r>
    </w:p>
    <w:p w14:paraId="44A558A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16472FF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нет</w:t>
      </w:r>
    </w:p>
    <w:p w14:paraId="44074DF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67473B5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2BCA2C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void qsort (vector &lt;Matrix&gt; &amp;v_edgs, int start, int end)</w:t>
      </w:r>
    </w:p>
    <w:p w14:paraId="09BD267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3878DD2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s = start, e = end;</w:t>
      </w:r>
    </w:p>
    <w:p w14:paraId="0FC9C13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// </w:t>
      </w:r>
      <w:r w:rsidRPr="004069F0">
        <w:rPr>
          <w:rFonts w:eastAsia="Times New Roman" w:cs="Courier New"/>
          <w:sz w:val="20"/>
          <w:szCs w:val="20"/>
        </w:rPr>
        <w:t>центральный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эл</w:t>
      </w:r>
      <w:r w:rsidRPr="004069F0">
        <w:rPr>
          <w:rFonts w:eastAsia="Times New Roman" w:cs="Courier New"/>
          <w:sz w:val="20"/>
          <w:szCs w:val="20"/>
          <w:lang w:val="en-US"/>
        </w:rPr>
        <w:t>-</w:t>
      </w:r>
      <w:r w:rsidRPr="004069F0">
        <w:rPr>
          <w:rFonts w:eastAsia="Times New Roman" w:cs="Courier New"/>
          <w:sz w:val="20"/>
          <w:szCs w:val="20"/>
        </w:rPr>
        <w:t>т</w:t>
      </w:r>
      <w:r w:rsidRPr="004069F0">
        <w:rPr>
          <w:rFonts w:eastAsia="Times New Roman" w:cs="Courier New"/>
          <w:sz w:val="20"/>
          <w:szCs w:val="20"/>
          <w:lang w:val="en-US"/>
        </w:rPr>
        <w:t>:</w:t>
      </w:r>
    </w:p>
    <w:p w14:paraId="4A05575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float mid = v_edgs[(s + e) / 2].weight;</w:t>
      </w:r>
    </w:p>
    <w:p w14:paraId="49F42C3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// относительно центрального эл-та влево переносятся эл-ты</w:t>
      </w:r>
    </w:p>
    <w:p w14:paraId="37525AF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меньше центрального, а вправо - те, что больше</w:t>
      </w:r>
    </w:p>
    <w:p w14:paraId="6D783C5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do </w:t>
      </w:r>
    </w:p>
    <w:p w14:paraId="38AF156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2FD4840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while(v_edgs[s].weight &lt; mid)</w:t>
      </w:r>
    </w:p>
    <w:p w14:paraId="06DAE80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s++;</w:t>
      </w:r>
    </w:p>
    <w:p w14:paraId="170501D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while (v_edgs[e].weight &gt; mid)</w:t>
      </w:r>
    </w:p>
    <w:p w14:paraId="36240A5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4069F0">
        <w:rPr>
          <w:rFonts w:eastAsia="Times New Roman" w:cs="Courier New"/>
          <w:sz w:val="20"/>
          <w:szCs w:val="20"/>
        </w:rPr>
        <w:t>e--;</w:t>
      </w:r>
    </w:p>
    <w:p w14:paraId="1FAC994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if (s &lt;= e)</w:t>
      </w:r>
    </w:p>
    <w:p w14:paraId="3B80CFB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{</w:t>
      </w:r>
    </w:p>
    <w:p w14:paraId="57ADB60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// меняем местами эл-ты</w:t>
      </w:r>
    </w:p>
    <w:p w14:paraId="3E2C67B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swap(v_edgs[s], v_edgs[e]);</w:t>
      </w:r>
    </w:p>
    <w:p w14:paraId="489363B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s++;</w:t>
      </w:r>
    </w:p>
    <w:p w14:paraId="59646E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e--;</w:t>
      </w:r>
    </w:p>
    <w:p w14:paraId="7CEDC98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4959302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 while (s &lt; e);</w:t>
      </w:r>
    </w:p>
    <w:p w14:paraId="7D987E5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E3492D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if (start &lt; e)</w:t>
      </w:r>
    </w:p>
    <w:p w14:paraId="21F2596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// рекурсивная сортировка для левого куска</w:t>
      </w:r>
    </w:p>
    <w:p w14:paraId="695BFA89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8B0B2C">
        <w:rPr>
          <w:rFonts w:eastAsia="Times New Roman" w:cs="Courier New"/>
          <w:sz w:val="20"/>
          <w:szCs w:val="20"/>
          <w:lang w:val="en-US"/>
        </w:rPr>
        <w:t>qsort(v_edgs, start, e);</w:t>
      </w:r>
    </w:p>
    <w:p w14:paraId="08A7563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8B0B2C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if (s &lt; end)</w:t>
      </w:r>
    </w:p>
    <w:p w14:paraId="16A3BD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//... для правого куска</w:t>
      </w:r>
    </w:p>
    <w:p w14:paraId="22AD57D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qsort(v_edgs, s, end);</w:t>
      </w:r>
    </w:p>
    <w:p w14:paraId="6F0FDB5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}</w:t>
      </w:r>
    </w:p>
    <w:p w14:paraId="4E5DE18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02A20B4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1D9779B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Функция gen_matrix</w:t>
      </w:r>
    </w:p>
    <w:p w14:paraId="5725099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Описание: Генерация матрицы смежности в режиме вычисл. эксперимента</w:t>
      </w:r>
    </w:p>
    <w:p w14:paraId="42ECF75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17D97B2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edgs - массив с ребрами, тип Matrix*</w:t>
      </w:r>
    </w:p>
    <w:p w14:paraId="0D566A0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V - число вершин, тип int</w:t>
      </w:r>
    </w:p>
    <w:p w14:paraId="472D4BE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2FC4D45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нет</w:t>
      </w:r>
    </w:p>
    <w:p w14:paraId="2D1248F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*/</w:t>
      </w:r>
    </w:p>
    <w:p w14:paraId="3186439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06DC98A2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8B0B2C">
        <w:rPr>
          <w:rFonts w:eastAsia="Times New Roman" w:cs="Courier New"/>
          <w:sz w:val="20"/>
          <w:szCs w:val="20"/>
          <w:lang w:val="en-US"/>
        </w:rPr>
        <w:t>void gen_matrix(Matrix* &amp;edgs, int V)</w:t>
      </w:r>
    </w:p>
    <w:p w14:paraId="57D833F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1C4ECF5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e;</w:t>
      </w:r>
    </w:p>
    <w:p w14:paraId="16752E6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edgs = new Matrix[(V * V - V) / 2];</w:t>
      </w:r>
    </w:p>
    <w:p w14:paraId="2882BB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pos = 0;</w:t>
      </w:r>
    </w:p>
    <w:p w14:paraId="3A67B36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// </w:t>
      </w:r>
      <w:r w:rsidRPr="004069F0">
        <w:rPr>
          <w:rFonts w:eastAsia="Times New Roman" w:cs="Courier New"/>
          <w:sz w:val="20"/>
          <w:szCs w:val="20"/>
        </w:rPr>
        <w:t>заполняем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матрицу</w:t>
      </w:r>
      <w:r w:rsidRPr="004069F0">
        <w:rPr>
          <w:rFonts w:eastAsia="Times New Roman" w:cs="Courier New"/>
          <w:sz w:val="20"/>
          <w:szCs w:val="20"/>
          <w:lang w:val="en-US"/>
        </w:rPr>
        <w:t>:</w:t>
      </w:r>
    </w:p>
    <w:p w14:paraId="3759FCB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V; ++i)</w:t>
      </w:r>
    </w:p>
    <w:p w14:paraId="1240B5D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{</w:t>
      </w:r>
    </w:p>
    <w:p w14:paraId="578D169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счетчик случайных значений:</w:t>
      </w:r>
    </w:p>
    <w:p w14:paraId="5AA90ACE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8B0B2C">
        <w:rPr>
          <w:rFonts w:eastAsia="Times New Roman" w:cs="Courier New"/>
          <w:sz w:val="20"/>
          <w:szCs w:val="20"/>
          <w:lang w:val="en-US"/>
        </w:rPr>
        <w:t>srand((time_t)i + time(0));</w:t>
      </w:r>
    </w:p>
    <w:p w14:paraId="22105A27" w14:textId="77777777" w:rsidR="004069F0" w:rsidRPr="00880F96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8B0B2C">
        <w:rPr>
          <w:rFonts w:eastAsia="Times New Roman" w:cs="Courier New"/>
          <w:sz w:val="20"/>
          <w:szCs w:val="20"/>
          <w:lang w:val="en-US"/>
        </w:rPr>
        <w:t>        </w:t>
      </w:r>
      <w:r w:rsidRPr="00880F96">
        <w:rPr>
          <w:rFonts w:eastAsia="Times New Roman" w:cs="Courier New"/>
          <w:sz w:val="20"/>
          <w:szCs w:val="20"/>
          <w:lang w:val="en-US"/>
        </w:rPr>
        <w:t>// </w:t>
      </w:r>
      <w:r w:rsidRPr="004069F0">
        <w:rPr>
          <w:rFonts w:eastAsia="Times New Roman" w:cs="Courier New"/>
          <w:sz w:val="20"/>
          <w:szCs w:val="20"/>
        </w:rPr>
        <w:t>делаем</w:t>
      </w:r>
      <w:r w:rsidRPr="00880F96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симметричную</w:t>
      </w:r>
      <w:r w:rsidRPr="00880F96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м</w:t>
      </w:r>
      <w:r w:rsidRPr="00880F96">
        <w:rPr>
          <w:rFonts w:eastAsia="Times New Roman" w:cs="Courier New"/>
          <w:sz w:val="20"/>
          <w:szCs w:val="20"/>
          <w:lang w:val="en-US"/>
        </w:rPr>
        <w:t>-</w:t>
      </w:r>
      <w:r w:rsidRPr="004069F0">
        <w:rPr>
          <w:rFonts w:eastAsia="Times New Roman" w:cs="Courier New"/>
          <w:sz w:val="20"/>
          <w:szCs w:val="20"/>
        </w:rPr>
        <w:t>цу</w:t>
      </w:r>
      <w:r w:rsidRPr="00880F96">
        <w:rPr>
          <w:rFonts w:eastAsia="Times New Roman" w:cs="Courier New"/>
          <w:sz w:val="20"/>
          <w:szCs w:val="20"/>
          <w:lang w:val="en-US"/>
        </w:rPr>
        <w:t>:</w:t>
      </w:r>
    </w:p>
    <w:p w14:paraId="685F516C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880F96">
        <w:rPr>
          <w:rFonts w:eastAsia="Times New Roman" w:cs="Courier New"/>
          <w:sz w:val="20"/>
          <w:szCs w:val="20"/>
          <w:lang w:val="en-US"/>
        </w:rPr>
        <w:t>        </w:t>
      </w:r>
      <w:r w:rsidRPr="008B0B2C">
        <w:rPr>
          <w:rFonts w:eastAsia="Times New Roman" w:cs="Courier New"/>
          <w:sz w:val="20"/>
          <w:szCs w:val="20"/>
          <w:lang w:val="en-US"/>
        </w:rPr>
        <w:t>for (int j = i + 1; j &lt; V; ++j)</w:t>
      </w:r>
    </w:p>
    <w:p w14:paraId="2BC3927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8B0B2C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08D6F79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e.v_start = i;</w:t>
      </w:r>
    </w:p>
    <w:p w14:paraId="39E40D5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e.v_end = j;</w:t>
      </w:r>
    </w:p>
    <w:p w14:paraId="7CE11ED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// </w:t>
      </w:r>
      <w:r w:rsidRPr="004069F0">
        <w:rPr>
          <w:rFonts w:eastAsia="Times New Roman" w:cs="Courier New"/>
          <w:sz w:val="20"/>
          <w:szCs w:val="20"/>
        </w:rPr>
        <w:t>генерация</w:t>
      </w:r>
      <w:r w:rsidRPr="004069F0">
        <w:rPr>
          <w:rFonts w:eastAsia="Times New Roman" w:cs="Courier New"/>
          <w:sz w:val="20"/>
          <w:szCs w:val="20"/>
          <w:lang w:val="en-US"/>
        </w:rPr>
        <w:t> (</w:t>
      </w:r>
      <w:r w:rsidRPr="004069F0">
        <w:rPr>
          <w:rFonts w:eastAsia="Times New Roman" w:cs="Courier New"/>
          <w:sz w:val="20"/>
          <w:szCs w:val="20"/>
        </w:rPr>
        <w:t>от</w:t>
      </w:r>
      <w:r w:rsidRPr="004069F0">
        <w:rPr>
          <w:rFonts w:eastAsia="Times New Roman" w:cs="Courier New"/>
          <w:sz w:val="20"/>
          <w:szCs w:val="20"/>
          <w:lang w:val="en-US"/>
        </w:rPr>
        <w:t> 1.0 </w:t>
      </w:r>
      <w:r w:rsidRPr="004069F0">
        <w:rPr>
          <w:rFonts w:eastAsia="Times New Roman" w:cs="Courier New"/>
          <w:sz w:val="20"/>
          <w:szCs w:val="20"/>
        </w:rPr>
        <w:t>до</w:t>
      </w:r>
      <w:r w:rsidRPr="004069F0">
        <w:rPr>
          <w:rFonts w:eastAsia="Times New Roman" w:cs="Courier New"/>
          <w:sz w:val="20"/>
          <w:szCs w:val="20"/>
          <w:lang w:val="en-US"/>
        </w:rPr>
        <w:t> WEIGHT):</w:t>
      </w:r>
    </w:p>
    <w:p w14:paraId="6368320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e.weight = 1.0 + ((float)rand() / WEIGHT) * (WEIGHT - 1.0);</w:t>
      </w:r>
    </w:p>
    <w:p w14:paraId="2F55464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edgs[pos++] = e;</w:t>
      </w:r>
    </w:p>
    <w:p w14:paraId="75763A6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53AA8F9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5153E43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</w:t>
      </w:r>
    </w:p>
    <w:p w14:paraId="1A678AB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14276A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/*</w:t>
      </w:r>
    </w:p>
    <w:p w14:paraId="3DCF10D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Функция</w:t>
      </w:r>
      <w:r w:rsidRPr="004069F0">
        <w:rPr>
          <w:rFonts w:eastAsia="Times New Roman" w:cs="Courier New"/>
          <w:sz w:val="20"/>
          <w:szCs w:val="20"/>
          <w:lang w:val="en-US"/>
        </w:rPr>
        <w:t> is_find_vertex_in_graph</w:t>
      </w:r>
    </w:p>
    <w:p w14:paraId="4BC664C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Описание: находит вершину в V графе</w:t>
      </w:r>
    </w:p>
    <w:p w14:paraId="1514B0C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55CED2F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V - искомая вершина, тип int</w:t>
      </w:r>
    </w:p>
    <w:p w14:paraId="7A80B75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vertex_num - массив с номерами вершин, тип int</w:t>
      </w:r>
    </w:p>
    <w:p w14:paraId="3707058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v_count - число вершин, тип int</w:t>
      </w:r>
    </w:p>
    <w:p w14:paraId="236C2CC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07FE266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нет</w:t>
      </w:r>
    </w:p>
    <w:p w14:paraId="3C1531E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1427A8D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084C54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bool is_find_vertex_in_graph(int V, int vertex_num[], int v_count)</w:t>
      </w:r>
    </w:p>
    <w:p w14:paraId="1090FCB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253C2D6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v_count; ++i)</w:t>
      </w:r>
    </w:p>
    <w:p w14:paraId="10A7C83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0FB8344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(V == vertex_num[i])</w:t>
      </w:r>
    </w:p>
    <w:p w14:paraId="28BB5DC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return true;</w:t>
      </w:r>
    </w:p>
    <w:p w14:paraId="3709025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6FABB1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return false;</w:t>
      </w:r>
    </w:p>
    <w:p w14:paraId="28B7EE1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</w:t>
      </w:r>
    </w:p>
    <w:p w14:paraId="33351EB4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7E7A407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C8C62B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0B37C2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lastRenderedPageBreak/>
        <w:t>/*</w:t>
      </w:r>
    </w:p>
    <w:p w14:paraId="20AE485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Функция</w:t>
      </w:r>
      <w:r w:rsidRPr="004069F0">
        <w:rPr>
          <w:rFonts w:eastAsia="Times New Roman" w:cs="Courier New"/>
          <w:sz w:val="20"/>
          <w:szCs w:val="20"/>
          <w:lang w:val="en-US"/>
        </w:rPr>
        <w:t> get_assosiated_vertex</w:t>
      </w:r>
    </w:p>
    <w:p w14:paraId="591B2F7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Описание: Получение вектора смежных вершин для вершины V</w:t>
      </w:r>
    </w:p>
    <w:p w14:paraId="02F7CE1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77AAA34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e - вектор с ребрами, тип vector &lt;Matrix&gt;</w:t>
      </w:r>
    </w:p>
    <w:p w14:paraId="68476B0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V - вершина, тип int</w:t>
      </w:r>
    </w:p>
    <w:p w14:paraId="16E118C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547F3C3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true, если вериша найдена, </w:t>
      </w:r>
    </w:p>
    <w:p w14:paraId="3036DCB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false - </w:t>
      </w:r>
      <w:r w:rsidRPr="004069F0">
        <w:rPr>
          <w:rFonts w:eastAsia="Times New Roman" w:cs="Courier New"/>
          <w:sz w:val="20"/>
          <w:szCs w:val="20"/>
        </w:rPr>
        <w:t>если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не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найдена</w:t>
      </w:r>
    </w:p>
    <w:p w14:paraId="43BED35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0ABE8F8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4B95804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vector &lt;int&gt; get_assosiated_vertex(vector &lt;Matrix&gt; e, int V)</w:t>
      </w:r>
    </w:p>
    <w:p w14:paraId="41678AF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{</w:t>
      </w:r>
    </w:p>
    <w:p w14:paraId="3C4A4D9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vector &lt;int&gt; assosiated;</w:t>
      </w:r>
    </w:p>
    <w:p w14:paraId="099068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пробегаем по всем вершинам графа</w:t>
      </w:r>
    </w:p>
    <w:p w14:paraId="04139E3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Если нашли вершину V, то добавляем смежную</w:t>
      </w:r>
    </w:p>
    <w:p w14:paraId="7FA837E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// </w:t>
      </w:r>
      <w:r w:rsidRPr="004069F0">
        <w:rPr>
          <w:rFonts w:eastAsia="Times New Roman" w:cs="Courier New"/>
          <w:sz w:val="20"/>
          <w:szCs w:val="20"/>
        </w:rPr>
        <w:t>вершину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в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вектор</w:t>
      </w:r>
    </w:p>
    <w:p w14:paraId="7374A58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(size_t i = 0; i &lt; e.size(); ++i)</w:t>
      </w:r>
    </w:p>
    <w:p w14:paraId="5CFF105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4023EEB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(e[i].v_start == V)</w:t>
      </w:r>
    </w:p>
    <w:p w14:paraId="3D8ACDE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assosiated.push_back(e[i].v_end);</w:t>
      </w:r>
    </w:p>
    <w:p w14:paraId="11092F4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(e[i].v_end == V)</w:t>
      </w:r>
    </w:p>
    <w:p w14:paraId="2868221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assosiated.push_back(e[i].v_start);</w:t>
      </w:r>
    </w:p>
    <w:p w14:paraId="3DEFCD8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33AB93D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return assosiated;</w:t>
      </w:r>
    </w:p>
    <w:p w14:paraId="5853B85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</w:t>
      </w:r>
    </w:p>
    <w:p w14:paraId="1ED3802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2E91C6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/*</w:t>
      </w:r>
    </w:p>
    <w:p w14:paraId="33F2B3D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Функция</w:t>
      </w:r>
      <w:r w:rsidRPr="004069F0">
        <w:rPr>
          <w:rFonts w:eastAsia="Times New Roman" w:cs="Courier New"/>
          <w:sz w:val="20"/>
          <w:szCs w:val="20"/>
          <w:lang w:val="en-US"/>
        </w:rPr>
        <w:t> is_edge_exist</w:t>
      </w:r>
    </w:p>
    <w:p w14:paraId="00EB24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Описание: Проверка содержания ребра в графе</w:t>
      </w:r>
    </w:p>
    <w:p w14:paraId="57E1BFE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0A8B7A8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e - вектор с ребрами, тип vector &lt;Matrix&gt;</w:t>
      </w:r>
    </w:p>
    <w:p w14:paraId="23E947A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v_0 - начальная вершина, тип int</w:t>
      </w:r>
    </w:p>
    <w:p w14:paraId="476F39C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v_1 - конечная вершина, тип int</w:t>
      </w:r>
    </w:p>
    <w:p w14:paraId="1109165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24A9AE5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true, если ребро существует, </w:t>
      </w:r>
    </w:p>
    <w:p w14:paraId="1C91163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false - </w:t>
      </w:r>
      <w:r w:rsidRPr="004069F0">
        <w:rPr>
          <w:rFonts w:eastAsia="Times New Roman" w:cs="Courier New"/>
          <w:sz w:val="20"/>
          <w:szCs w:val="20"/>
        </w:rPr>
        <w:t>если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не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существует</w:t>
      </w:r>
    </w:p>
    <w:p w14:paraId="050D3B8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</w:p>
    <w:p w14:paraId="67B283A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4672CD4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D391A0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bool is_edge_exist(vector &lt;Matrix&gt; e, int v_0, int v_1)</w:t>
      </w:r>
    </w:p>
    <w:p w14:paraId="52A8F34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{</w:t>
      </w:r>
    </w:p>
    <w:p w14:paraId="36890DF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ребро задается, как: (v_0, v_1)</w:t>
      </w:r>
    </w:p>
    <w:p w14:paraId="42E947D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for (size_t i = 0; i &lt; e.size(); i++)</w:t>
      </w:r>
    </w:p>
    <w:p w14:paraId="0A7518A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493ED46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(e[i].v_start == v_0 &amp;&amp; e[i].v_end == v_1)</w:t>
      </w:r>
    </w:p>
    <w:p w14:paraId="0A67F75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return true;</w:t>
      </w:r>
    </w:p>
    <w:p w14:paraId="5188C91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else if (e[i].v_end == v_0 &amp;&amp; e[i].v_start == v_1)</w:t>
      </w:r>
    </w:p>
    <w:p w14:paraId="0796E38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return true;</w:t>
      </w:r>
    </w:p>
    <w:p w14:paraId="42A27A2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6E35A73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return false;</w:t>
      </w:r>
    </w:p>
    <w:p w14:paraId="1B5C38B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</w:t>
      </w:r>
    </w:p>
    <w:p w14:paraId="3BF9124F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D403943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03E1B402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04C35D17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55D6DCD9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EE35217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1D10D5A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BFA1D19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53B1509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6A2C2A7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D1245FB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113625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FB040E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lastRenderedPageBreak/>
        <w:t>/*</w:t>
      </w:r>
    </w:p>
    <w:p w14:paraId="67B6B89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Функция</w:t>
      </w:r>
      <w:r w:rsidRPr="004069F0">
        <w:rPr>
          <w:rFonts w:eastAsia="Times New Roman" w:cs="Courier New"/>
          <w:sz w:val="20"/>
          <w:szCs w:val="20"/>
          <w:lang w:val="en-US"/>
        </w:rPr>
        <w:t> is_loop</w:t>
      </w:r>
    </w:p>
    <w:p w14:paraId="67D3FDB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Описание: Проверяет приводит ли добавление ребра new_edge к циклу</w:t>
      </w:r>
    </w:p>
    <w:p w14:paraId="4AB99AF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4D7BD49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new_edge - искомое ребро, тип Matrix</w:t>
      </w:r>
    </w:p>
    <w:p w14:paraId="2298A32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e - вектор с ребрами, тип vector &lt;Matrix&gt;</w:t>
      </w:r>
    </w:p>
    <w:p w14:paraId="54B76B9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true - если есть цикл, false - иначе</w:t>
      </w:r>
    </w:p>
    <w:p w14:paraId="1BA6DBE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Внешние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эффекты</w:t>
      </w:r>
      <w:r w:rsidRPr="004069F0">
        <w:rPr>
          <w:rFonts w:eastAsia="Times New Roman" w:cs="Courier New"/>
          <w:sz w:val="20"/>
          <w:szCs w:val="20"/>
          <w:lang w:val="en-US"/>
        </w:rPr>
        <w:t>: </w:t>
      </w:r>
      <w:r w:rsidRPr="004069F0">
        <w:rPr>
          <w:rFonts w:eastAsia="Times New Roman" w:cs="Courier New"/>
          <w:sz w:val="20"/>
          <w:szCs w:val="20"/>
        </w:rPr>
        <w:t>нет</w:t>
      </w:r>
    </w:p>
    <w:p w14:paraId="6B4E8C7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3F6FE53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42B907C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bool is_loop(Matrix new_edge, vector &lt;Matrix&gt; e)</w:t>
      </w:r>
    </w:p>
    <w:p w14:paraId="4F6C623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0C00BAA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// </w:t>
      </w:r>
      <w:r w:rsidRPr="004069F0">
        <w:rPr>
          <w:rFonts w:eastAsia="Times New Roman" w:cs="Courier New"/>
          <w:sz w:val="20"/>
          <w:szCs w:val="20"/>
        </w:rPr>
        <w:t>инициализация</w:t>
      </w:r>
      <w:r w:rsidRPr="004069F0">
        <w:rPr>
          <w:rFonts w:eastAsia="Times New Roman" w:cs="Courier New"/>
          <w:sz w:val="20"/>
          <w:szCs w:val="20"/>
          <w:lang w:val="en-US"/>
        </w:rPr>
        <w:t> vector &lt;Matrix&gt; e:</w:t>
      </w:r>
    </w:p>
    <w:p w14:paraId="3817CD32" w14:textId="06D7818C" w:rsidR="006C0EB6" w:rsidRPr="006C0EB6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vector &lt;int&gt; assosiated_vertex_with_Vstart = </w:t>
      </w:r>
      <w:r w:rsidR="006C0EB6" w:rsidRPr="006C0EB6">
        <w:rPr>
          <w:rFonts w:eastAsia="Times New Roman" w:cs="Courier New"/>
          <w:sz w:val="20"/>
          <w:szCs w:val="20"/>
          <w:lang w:val="en-US"/>
        </w:rPr>
        <w:t>\</w:t>
      </w:r>
    </w:p>
    <w:p w14:paraId="1305C7B4" w14:textId="0427D308" w:rsidR="004069F0" w:rsidRPr="004069F0" w:rsidRDefault="004069F0" w:rsidP="006C0EB6">
      <w:pPr>
        <w:pStyle w:val="-732"/>
        <w:ind w:left="2124" w:firstLine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get_assosiated_vertex(e, new_edge.v_start);</w:t>
      </w:r>
    </w:p>
    <w:p w14:paraId="14918EB6" w14:textId="75840E79" w:rsidR="006C0EB6" w:rsidRPr="006C0EB6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vector &lt;int&gt; assosiated_vertex_with_Vend = </w:t>
      </w:r>
      <w:r w:rsidR="006C0EB6" w:rsidRPr="006C0EB6">
        <w:rPr>
          <w:rFonts w:eastAsia="Times New Roman" w:cs="Courier New"/>
          <w:sz w:val="20"/>
          <w:szCs w:val="20"/>
          <w:lang w:val="en-US"/>
        </w:rPr>
        <w:t>\</w:t>
      </w:r>
    </w:p>
    <w:p w14:paraId="5FCB03DA" w14:textId="2F1C8E19" w:rsidR="004069F0" w:rsidRPr="004069F0" w:rsidRDefault="004069F0" w:rsidP="006C0EB6">
      <w:pPr>
        <w:pStyle w:val="-732"/>
        <w:ind w:left="1416" w:firstLine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get_assosiated_vertex(e, new_edge.v_end);</w:t>
      </w:r>
    </w:p>
    <w:p w14:paraId="0A5FBCA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assosiated_vertex_with_Vend.size(); i++)</w:t>
      </w:r>
    </w:p>
    <w:p w14:paraId="15D43EB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0A75A36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j = 0; j &lt; assosiated_vertex_with_Vstart.size(); j++)</w:t>
      </w:r>
    </w:p>
    <w:p w14:paraId="5E0997F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3118468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// </w:t>
      </w:r>
      <w:r w:rsidRPr="004069F0">
        <w:rPr>
          <w:rFonts w:eastAsia="Times New Roman" w:cs="Courier New"/>
          <w:sz w:val="20"/>
          <w:szCs w:val="20"/>
        </w:rPr>
        <w:t>если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существует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ребро</w:t>
      </w:r>
      <w:r w:rsidRPr="004069F0">
        <w:rPr>
          <w:rFonts w:eastAsia="Times New Roman" w:cs="Courier New"/>
          <w:sz w:val="20"/>
          <w:szCs w:val="20"/>
          <w:lang w:val="en-US"/>
        </w:rPr>
        <w:t>: </w:t>
      </w:r>
      <w:r w:rsidRPr="004069F0">
        <w:rPr>
          <w:rFonts w:eastAsia="Times New Roman" w:cs="Courier New"/>
          <w:sz w:val="20"/>
          <w:szCs w:val="20"/>
        </w:rPr>
        <w:t>есть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цикл</w:t>
      </w:r>
    </w:p>
    <w:p w14:paraId="0E2F90D2" w14:textId="77777777" w:rsidR="006C0EB6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(is_edge_exist(e, assosiated_vertex_with_Vend[i],</w:t>
      </w:r>
    </w:p>
    <w:p w14:paraId="0B57B5A4" w14:textId="51D3740C" w:rsidR="004069F0" w:rsidRPr="004069F0" w:rsidRDefault="004069F0" w:rsidP="006C0EB6">
      <w:pPr>
        <w:pStyle w:val="-732"/>
        <w:ind w:left="2124" w:firstLine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assosiated_vertex_with_Vstart[j]))</w:t>
      </w:r>
    </w:p>
    <w:p w14:paraId="3EE0185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return true;</w:t>
      </w:r>
    </w:p>
    <w:p w14:paraId="361196B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5BCEF82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2E124FE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return false; // </w:t>
      </w:r>
      <w:r w:rsidRPr="004069F0">
        <w:rPr>
          <w:rFonts w:eastAsia="Times New Roman" w:cs="Courier New"/>
          <w:sz w:val="20"/>
          <w:szCs w:val="20"/>
        </w:rPr>
        <w:t>нет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цикла</w:t>
      </w:r>
    </w:p>
    <w:p w14:paraId="0F8F133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}</w:t>
      </w:r>
    </w:p>
    <w:p w14:paraId="7EE068A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021C132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0A16BD0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Функция get_min_edge</w:t>
      </w:r>
    </w:p>
    <w:p w14:paraId="255E2F1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Описание: получает ребро минимального веса</w:t>
      </w:r>
    </w:p>
    <w:p w14:paraId="2941D17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 </w:t>
      </w:r>
    </w:p>
    <w:p w14:paraId="5D0D11A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min_es - массив с ребрами, тип Matrix</w:t>
      </w:r>
    </w:p>
    <w:p w14:paraId="596A8F2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2. np_size - число процессов, тип int</w:t>
      </w:r>
    </w:p>
    <w:p w14:paraId="6802300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3. rank_of_proc - ранк процесса у которого найдено мин. ребро, тип int</w:t>
      </w:r>
    </w:p>
    <w:p w14:paraId="36F9F94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Возвращаемое значение: ребро с типом данных Matrix</w:t>
      </w:r>
    </w:p>
    <w:p w14:paraId="2EDCE61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Внешние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эффекты</w:t>
      </w:r>
      <w:r w:rsidRPr="004069F0">
        <w:rPr>
          <w:rFonts w:eastAsia="Times New Roman" w:cs="Courier New"/>
          <w:sz w:val="20"/>
          <w:szCs w:val="20"/>
          <w:lang w:val="en-US"/>
        </w:rPr>
        <w:t>: </w:t>
      </w:r>
      <w:r w:rsidRPr="004069F0">
        <w:rPr>
          <w:rFonts w:eastAsia="Times New Roman" w:cs="Courier New"/>
          <w:sz w:val="20"/>
          <w:szCs w:val="20"/>
        </w:rPr>
        <w:t>нет</w:t>
      </w:r>
    </w:p>
    <w:p w14:paraId="6B74F81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015F945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4ACA370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Matrix get_min_edge(Matrix min_es[], int np_size, int &amp;rank_of_proc)</w:t>
      </w:r>
    </w:p>
    <w:p w14:paraId="4AAED41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300AC6D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min_edges = min_es[0];</w:t>
      </w:r>
    </w:p>
    <w:p w14:paraId="287B6CE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rank_of_proc = 0;</w:t>
      </w:r>
    </w:p>
    <w:p w14:paraId="220D3C8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np_size; ++i)</w:t>
      </w:r>
    </w:p>
    <w:p w14:paraId="70D898E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406ED2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(min_edges.weight &gt; min_es[i].weight)</w:t>
      </w:r>
    </w:p>
    <w:p w14:paraId="7680DBE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488261C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min_edges = min_es[i];</w:t>
      </w:r>
    </w:p>
    <w:p w14:paraId="4CECDB6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rank_of_proc = i;</w:t>
      </w:r>
    </w:p>
    <w:p w14:paraId="35A960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3DEB9C2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12D37F4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return min_edges;</w:t>
      </w:r>
    </w:p>
    <w:p w14:paraId="56C7B11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}</w:t>
      </w:r>
    </w:p>
    <w:p w14:paraId="45E0E24B" w14:textId="77777777" w:rsid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662C3D67" w14:textId="77777777" w:rsidR="006C0EB6" w:rsidRDefault="006C0EB6" w:rsidP="004069F0">
      <w:pPr>
        <w:pStyle w:val="-732"/>
        <w:rPr>
          <w:rFonts w:eastAsia="Times New Roman" w:cs="Courier New"/>
          <w:sz w:val="20"/>
          <w:szCs w:val="20"/>
        </w:rPr>
      </w:pPr>
    </w:p>
    <w:p w14:paraId="4A3C8597" w14:textId="77777777" w:rsidR="006C0EB6" w:rsidRDefault="006C0EB6" w:rsidP="004069F0">
      <w:pPr>
        <w:pStyle w:val="-732"/>
        <w:rPr>
          <w:rFonts w:eastAsia="Times New Roman" w:cs="Courier New"/>
          <w:sz w:val="20"/>
          <w:szCs w:val="20"/>
        </w:rPr>
      </w:pPr>
    </w:p>
    <w:p w14:paraId="0EDDBE49" w14:textId="77777777" w:rsidR="006C0EB6" w:rsidRDefault="006C0EB6" w:rsidP="004069F0">
      <w:pPr>
        <w:pStyle w:val="-732"/>
        <w:rPr>
          <w:rFonts w:eastAsia="Times New Roman" w:cs="Courier New"/>
          <w:sz w:val="20"/>
          <w:szCs w:val="20"/>
        </w:rPr>
      </w:pPr>
    </w:p>
    <w:p w14:paraId="6BD9B47C" w14:textId="77777777" w:rsidR="006C0EB6" w:rsidRDefault="006C0EB6" w:rsidP="004069F0">
      <w:pPr>
        <w:pStyle w:val="-732"/>
        <w:rPr>
          <w:rFonts w:eastAsia="Times New Roman" w:cs="Courier New"/>
          <w:sz w:val="20"/>
          <w:szCs w:val="20"/>
        </w:rPr>
      </w:pPr>
    </w:p>
    <w:p w14:paraId="19EDDB35" w14:textId="77777777" w:rsidR="006C0EB6" w:rsidRPr="004069F0" w:rsidRDefault="006C0EB6" w:rsidP="004069F0">
      <w:pPr>
        <w:pStyle w:val="-732"/>
        <w:rPr>
          <w:rFonts w:eastAsia="Times New Roman" w:cs="Courier New"/>
          <w:sz w:val="20"/>
          <w:szCs w:val="20"/>
        </w:rPr>
      </w:pPr>
    </w:p>
    <w:p w14:paraId="5F56408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/*</w:t>
      </w:r>
    </w:p>
    <w:p w14:paraId="0AF6100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Функция print_matrix_with_weight</w:t>
      </w:r>
    </w:p>
    <w:p w14:paraId="1CD18AA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lastRenderedPageBreak/>
        <w:t>    Описание: печать матрицы вместе с весом МОД</w:t>
      </w:r>
    </w:p>
    <w:p w14:paraId="2DBFEAC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Параметры:</w:t>
      </w:r>
    </w:p>
    <w:p w14:paraId="369F89A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1. cntV - число вершин, тип int</w:t>
      </w:r>
    </w:p>
    <w:p w14:paraId="2171651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2. min_span_tree - </w:t>
      </w:r>
      <w:r w:rsidRPr="004069F0">
        <w:rPr>
          <w:rFonts w:eastAsia="Times New Roman" w:cs="Courier New"/>
          <w:sz w:val="20"/>
          <w:szCs w:val="20"/>
        </w:rPr>
        <w:t>МОД</w:t>
      </w:r>
      <w:r w:rsidRPr="004069F0">
        <w:rPr>
          <w:rFonts w:eastAsia="Times New Roman" w:cs="Courier New"/>
          <w:sz w:val="20"/>
          <w:szCs w:val="20"/>
          <w:lang w:val="en-US"/>
        </w:rPr>
        <w:t>, </w:t>
      </w:r>
      <w:r w:rsidRPr="004069F0">
        <w:rPr>
          <w:rFonts w:eastAsia="Times New Roman" w:cs="Courier New"/>
          <w:sz w:val="20"/>
          <w:szCs w:val="20"/>
        </w:rPr>
        <w:t>тип</w:t>
      </w:r>
      <w:r w:rsidRPr="004069F0">
        <w:rPr>
          <w:rFonts w:eastAsia="Times New Roman" w:cs="Courier New"/>
          <w:sz w:val="20"/>
          <w:szCs w:val="20"/>
          <w:lang w:val="en-US"/>
        </w:rPr>
        <w:t> vector &lt;Matrix&gt;</w:t>
      </w:r>
    </w:p>
    <w:p w14:paraId="1640533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Возвращаемое значение: нет</w:t>
      </w:r>
    </w:p>
    <w:p w14:paraId="3CC5245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Внешние эффекты: нет</w:t>
      </w:r>
    </w:p>
    <w:p w14:paraId="72111D9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*/</w:t>
      </w:r>
    </w:p>
    <w:p w14:paraId="15A9E65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31F6EE2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void print_matrix_with_weight(int cntV, vector &lt;Matrix&gt; min_span_tree)</w:t>
      </w:r>
    </w:p>
    <w:p w14:paraId="691A1CE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{</w:t>
      </w:r>
    </w:p>
    <w:p w14:paraId="29D3137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float MST = 0.0;</w:t>
      </w:r>
    </w:p>
    <w:p w14:paraId="219DD43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массив с результатом:</w:t>
      </w:r>
    </w:p>
    <w:p w14:paraId="3EE3B0C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float ** res_mtx = new float *[cntV];</w:t>
      </w:r>
    </w:p>
    <w:p w14:paraId="400197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cntV; ++i)</w:t>
      </w:r>
    </w:p>
    <w:p w14:paraId="182BBD6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610DA9C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res_mtx[i] = new float[cntV];</w:t>
      </w:r>
    </w:p>
    <w:p w14:paraId="6437FC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52E6806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6FD992D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// заполнение массива INF значениями</w:t>
      </w:r>
    </w:p>
    <w:p w14:paraId="08E21EC4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8B0B2C">
        <w:rPr>
          <w:rFonts w:eastAsia="Times New Roman" w:cs="Courier New"/>
          <w:sz w:val="20"/>
          <w:szCs w:val="20"/>
          <w:lang w:val="en-US"/>
        </w:rPr>
        <w:t>for (int i = 0; i &lt; cntV; ++i)</w:t>
      </w:r>
    </w:p>
    <w:p w14:paraId="65C2F99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8B0B2C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03ED7B5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j = 0; j &lt; cntV; ++j)</w:t>
      </w:r>
    </w:p>
    <w:p w14:paraId="48A13A2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6C41C96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res_mtx[i][j] = INF;                    </w:t>
      </w:r>
    </w:p>
    <w:p w14:paraId="32D96F2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5A8B190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254C92F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min_span_tree.size(); i++)</w:t>
      </w:r>
    </w:p>
    <w:p w14:paraId="05AECAA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1DA10FA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res_mtx[min_span_tree[i].</w:t>
      </w:r>
    </w:p>
    <w:p w14:paraId="46E17EB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v_start][min_span_tree[i].v_end] = min_span_tree[i].weight;</w:t>
      </w:r>
    </w:p>
    <w:p w14:paraId="53C6E32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res_mtx[min_span_tree[i].</w:t>
      </w:r>
    </w:p>
    <w:p w14:paraId="10065E7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v_end][min_span_tree[i].v_start] = min_span_tree[i].weight;</w:t>
      </w:r>
    </w:p>
    <w:p w14:paraId="5F62AD4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MST += min_span_tree[i].weight;</w:t>
      </w:r>
    </w:p>
    <w:p w14:paraId="679E89E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481C7E1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081D194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for (int i = 0; i &lt; cntV; ++i)</w:t>
      </w:r>
    </w:p>
    <w:p w14:paraId="5F5FC77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7873A75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j = 0; j &lt; cntV; ++j)</w:t>
      </w:r>
    </w:p>
    <w:p w14:paraId="07E7E4F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664887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(i == j)</w:t>
      </w:r>
    </w:p>
    <w:p w14:paraId="07910DD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62CCC1C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"0.0 ";</w:t>
      </w:r>
    </w:p>
    <w:p w14:paraId="6433C75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continue; </w:t>
      </w:r>
    </w:p>
    <w:p w14:paraId="3174183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4DD2099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 if (res_mtx[i][j] == INF)</w:t>
      </w:r>
    </w:p>
    <w:p w14:paraId="0DC6B94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1BBDAC7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"inf "; </w:t>
      </w:r>
    </w:p>
    <w:p w14:paraId="568DE70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1CE518A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1BEF134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3DC3AAD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fixed;</w:t>
      </w:r>
    </w:p>
    <w:p w14:paraId="167DD35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setprecision(1) &lt;&lt; res_mtx[i][j] &lt;&lt; " ";</w:t>
      </w:r>
    </w:p>
    <w:p w14:paraId="7421BD9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                   </w:t>
      </w:r>
    </w:p>
    <w:p w14:paraId="4D7450C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024AEDC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cout &lt;&lt; endl;</w:t>
      </w:r>
    </w:p>
    <w:p w14:paraId="0F90DA3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430F36A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cout &lt;&lt; fixed;</w:t>
      </w:r>
    </w:p>
    <w:p w14:paraId="39B1C0D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cout &lt;&lt; "W = " &lt;&lt; setprecision(1) &lt;&lt; MST &lt;&lt; endl;</w:t>
      </w:r>
    </w:p>
    <w:p w14:paraId="7340268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}</w:t>
      </w:r>
    </w:p>
    <w:p w14:paraId="7F13509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3070C8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int main(int argc, char ** argv)</w:t>
      </w:r>
    </w:p>
    <w:p w14:paraId="6077FA3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{</w:t>
      </w:r>
    </w:p>
    <w:p w14:paraId="75C62C9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string programm_mode; // </w:t>
      </w:r>
      <w:r w:rsidRPr="004069F0">
        <w:rPr>
          <w:rFonts w:eastAsia="Times New Roman" w:cs="Courier New"/>
          <w:sz w:val="20"/>
          <w:szCs w:val="20"/>
        </w:rPr>
        <w:t>режим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запуска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программы</w:t>
      </w:r>
    </w:p>
    <w:p w14:paraId="4EAAD58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string input_file; </w:t>
      </w:r>
    </w:p>
    <w:p w14:paraId="0ACDBEE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lastRenderedPageBreak/>
        <w:t>    </w:t>
      </w:r>
      <w:r w:rsidRPr="004069F0">
        <w:rPr>
          <w:rFonts w:eastAsia="Times New Roman" w:cs="Courier New"/>
          <w:sz w:val="20"/>
          <w:szCs w:val="20"/>
        </w:rPr>
        <w:t>int rank; // ранк процесса</w:t>
      </w:r>
    </w:p>
    <w:p w14:paraId="1221AC9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int Vprocs; // число вершин для проца</w:t>
      </w:r>
    </w:p>
    <w:p w14:paraId="30E6DC5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int num_proc; </w:t>
      </w:r>
    </w:p>
    <w:p w14:paraId="239F09D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begin_index, finish_index; // </w:t>
      </w:r>
      <w:r w:rsidRPr="004069F0">
        <w:rPr>
          <w:rFonts w:eastAsia="Times New Roman" w:cs="Courier New"/>
          <w:sz w:val="20"/>
          <w:szCs w:val="20"/>
        </w:rPr>
        <w:t>индексы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для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каждого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процесса</w:t>
      </w:r>
    </w:p>
    <w:p w14:paraId="274A0F1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int *v_arr; // массив с вершинами (для МОД-а)</w:t>
      </w:r>
    </w:p>
    <w:p w14:paraId="5F32D5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Matrix* edgs; // массив с матрицей смежности</w:t>
      </w:r>
    </w:p>
    <w:p w14:paraId="3C3D322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vector &lt;Matrix&gt; proc_v_edgs; // в-р с вершинами для каждого процесса</w:t>
      </w:r>
    </w:p>
    <w:p w14:paraId="12B910B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vector &lt;Matrix&gt; min_span_tree; // </w:t>
      </w:r>
      <w:r w:rsidRPr="004069F0">
        <w:rPr>
          <w:rFonts w:eastAsia="Times New Roman" w:cs="Courier New"/>
          <w:sz w:val="20"/>
          <w:szCs w:val="20"/>
        </w:rPr>
        <w:t>мин</w:t>
      </w:r>
      <w:r w:rsidRPr="004069F0">
        <w:rPr>
          <w:rFonts w:eastAsia="Times New Roman" w:cs="Courier New"/>
          <w:sz w:val="20"/>
          <w:szCs w:val="20"/>
          <w:lang w:val="en-US"/>
        </w:rPr>
        <w:t>. </w:t>
      </w:r>
      <w:r w:rsidRPr="004069F0">
        <w:rPr>
          <w:rFonts w:eastAsia="Times New Roman" w:cs="Courier New"/>
          <w:sz w:val="20"/>
          <w:szCs w:val="20"/>
        </w:rPr>
        <w:t>охватывающее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дерево</w:t>
      </w:r>
    </w:p>
    <w:p w14:paraId="60C3894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* all_min_edges;</w:t>
      </w:r>
    </w:p>
    <w:p w14:paraId="4875931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min_edg; </w:t>
      </w:r>
    </w:p>
    <w:p w14:paraId="6198218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Matrix default_mtx(INF, INF, INF);</w:t>
      </w:r>
    </w:p>
    <w:p w14:paraId="244B523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</w:p>
    <w:p w14:paraId="789F0DA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</w:t>
      </w:r>
      <w:r w:rsidRPr="004069F0">
        <w:rPr>
          <w:rFonts w:eastAsia="Times New Roman" w:cs="Courier New"/>
          <w:sz w:val="20"/>
          <w:szCs w:val="20"/>
        </w:rPr>
        <w:t>int cntV; // кол-во вершин</w:t>
      </w:r>
    </w:p>
    <w:p w14:paraId="08DCC16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int cnt_vertex = 0; // счетчик для вершин</w:t>
      </w:r>
    </w:p>
    <w:p w14:paraId="17F4433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</w:t>
      </w:r>
      <w:r w:rsidRPr="004069F0">
        <w:rPr>
          <w:rFonts w:eastAsia="Times New Roman" w:cs="Courier New"/>
          <w:sz w:val="20"/>
          <w:szCs w:val="20"/>
          <w:lang w:val="en-US"/>
        </w:rPr>
        <w:t>int v_min_1, v_min_2;</w:t>
      </w:r>
    </w:p>
    <w:p w14:paraId="10C2802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float v_weight = 0;</w:t>
      </w:r>
    </w:p>
    <w:p w14:paraId="10BBFBD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proc_with_minE = 0;</w:t>
      </w:r>
    </w:p>
    <w:p w14:paraId="16BA2BF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double t_begin, t_end; // </w:t>
      </w:r>
      <w:r w:rsidRPr="004069F0">
        <w:rPr>
          <w:rFonts w:eastAsia="Times New Roman" w:cs="Courier New"/>
          <w:sz w:val="20"/>
          <w:szCs w:val="20"/>
        </w:rPr>
        <w:t>временные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метки</w:t>
      </w:r>
    </w:p>
    <w:p w14:paraId="7F369FE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DA0C7E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MPI_Init(&amp;argc, &amp;argv);</w:t>
      </w:r>
    </w:p>
    <w:p w14:paraId="4C215C8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MPI_Comm_rank(MPI_COMM_WORLD, &amp;rank);</w:t>
      </w:r>
    </w:p>
    <w:p w14:paraId="36E88EA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MPI_Comm_size(MPI_COMM_WORLD, &amp;num_proc);</w:t>
      </w:r>
    </w:p>
    <w:p w14:paraId="12B45E3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int blockcount[3] = {1, 1, 1};</w:t>
      </w:r>
    </w:p>
    <w:p w14:paraId="2C8EAEB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MPI_Aint offsets[3] = {offsetof(mtx, s), offsetof(mtx, e), offsetof(mtx, w)};</w:t>
      </w:r>
    </w:p>
    <w:p w14:paraId="78D129F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MPI_Datatype dataType[3] = {MPI_INT, MPI_INT, MPI_DOUBLE};</w:t>
      </w:r>
    </w:p>
    <w:p w14:paraId="0B44159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MPI_Datatype MatrixType;</w:t>
      </w:r>
    </w:p>
    <w:p w14:paraId="4DFD1D7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MPI_Type_create_struct(3, blockcount, offsets, dataType, &amp;MatrixType);</w:t>
      </w:r>
    </w:p>
    <w:p w14:paraId="02614A3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MPI_Type_commit(&amp;MatrixType);</w:t>
      </w:r>
    </w:p>
    <w:p w14:paraId="6969A30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49F5AF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if (argc != 3)</w:t>
      </w:r>
    </w:p>
    <w:p w14:paraId="4070D0E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430A0ED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(rank == MAIN_RANK)</w:t>
      </w:r>
    </w:p>
    <w:p w14:paraId="73E85CC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cerr &lt;&lt; "Wrong number of parameters" &lt;&lt; endl;</w:t>
      </w:r>
    </w:p>
    <w:p w14:paraId="343BC56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exit(EXIT_FAILURE);</w:t>
      </w:r>
    </w:p>
    <w:p w14:paraId="741130D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528CD2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all_min_edges = new Matrix [num_proc];</w:t>
      </w:r>
    </w:p>
    <w:p w14:paraId="7F66CE7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260AF90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programm_mode = argv[1];</w:t>
      </w:r>
    </w:p>
    <w:p w14:paraId="0E00671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if (programm_mode != "-t" &amp;&amp; programm_mode != "-e")</w:t>
      </w:r>
    </w:p>
    <w:p w14:paraId="407EFC1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629A2DC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(rank == MAIN_RANK)</w:t>
      </w:r>
    </w:p>
    <w:p w14:paraId="4FDA742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cerr &lt;&lt; "Incorrect mode of start program" &lt;&lt; endl;</w:t>
      </w:r>
    </w:p>
    <w:p w14:paraId="0AA6954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MPI_Finalize();</w:t>
      </w:r>
    </w:p>
    <w:p w14:paraId="33B94C2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exit(EXIT_FAILURE);</w:t>
      </w:r>
    </w:p>
    <w:p w14:paraId="66AAACE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}</w:t>
      </w:r>
    </w:p>
    <w:p w14:paraId="3CB84A7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else</w:t>
      </w:r>
    </w:p>
    <w:p w14:paraId="050CF58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{</w:t>
      </w:r>
    </w:p>
    <w:p w14:paraId="5D33BDB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(programm_mode == "-t")</w:t>
      </w:r>
    </w:p>
    <w:p w14:paraId="250108F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33C2BC0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input_file = argv[2];</w:t>
      </w:r>
    </w:p>
    <w:p w14:paraId="50B37A5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// </w:t>
      </w:r>
      <w:r w:rsidRPr="004069F0">
        <w:rPr>
          <w:rFonts w:eastAsia="Times New Roman" w:cs="Courier New"/>
          <w:sz w:val="20"/>
          <w:szCs w:val="20"/>
        </w:rPr>
        <w:t>заполняем</w:t>
      </w:r>
      <w:r w:rsidRPr="004069F0">
        <w:rPr>
          <w:rFonts w:eastAsia="Times New Roman" w:cs="Courier New"/>
          <w:sz w:val="20"/>
          <w:szCs w:val="20"/>
          <w:lang w:val="en-US"/>
        </w:rPr>
        <w:t> v_edgs:</w:t>
      </w:r>
    </w:p>
    <w:p w14:paraId="1069E8E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(rank == MAIN_RANK)</w:t>
      </w:r>
    </w:p>
    <w:p w14:paraId="4A18925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2BB3558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get_matrix_from_file(edgs, input_file, rank, cntV);</w:t>
      </w:r>
    </w:p>
    <w:p w14:paraId="19E4AC7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74B8AF8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MPI_Bcast(&amp;cntV, 1, MPI_INT, 0, MPI_COMM_WORLD);</w:t>
      </w:r>
    </w:p>
    <w:p w14:paraId="6C32187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MPI_Barrier(MPI_COMM_WORLD);</w:t>
      </w:r>
    </w:p>
    <w:p w14:paraId="58E1926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MPI_Bcast(edgs, (cntV * cntV - cntV) / 2, MatrixType, 0, MPI_COMM_WORLD);</w:t>
      </w:r>
    </w:p>
    <w:p w14:paraId="60B9648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4352B8A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else</w:t>
      </w:r>
    </w:p>
    <w:p w14:paraId="5783CE0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{</w:t>
      </w:r>
    </w:p>
    <w:p w14:paraId="768445D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cntV = atoi(argv[2]);</w:t>
      </w:r>
    </w:p>
    <w:p w14:paraId="4B797FF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lastRenderedPageBreak/>
        <w:t>            // если значение V - ненатуральное число</w:t>
      </w:r>
    </w:p>
    <w:p w14:paraId="0F2ED54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// либо число вершин меньше числа процессов: ошибка</w:t>
      </w:r>
    </w:p>
    <w:p w14:paraId="12B83D7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if (cntV &lt;= 0 || num_proc &gt; cntV)</w:t>
      </w:r>
    </w:p>
    <w:p w14:paraId="411AB4B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3893394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if (rank == MAIN_RANK)</w:t>
      </w:r>
    </w:p>
    <w:p w14:paraId="0308409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cerr &lt;&lt; "Incorrect size of matrix" &lt;&lt; endl;</w:t>
      </w:r>
    </w:p>
    <w:p w14:paraId="6EA3A43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MPI_Finalize();</w:t>
      </w:r>
    </w:p>
    <w:p w14:paraId="16E0DD3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exit(EXIT_FAILURE);</w:t>
      </w:r>
    </w:p>
    <w:p w14:paraId="4B93F0D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058AF16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3E5B9D9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5BBA556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// </w:t>
      </w:r>
      <w:r w:rsidRPr="004069F0">
        <w:rPr>
          <w:rFonts w:eastAsia="Times New Roman" w:cs="Courier New"/>
          <w:sz w:val="20"/>
          <w:szCs w:val="20"/>
        </w:rPr>
        <w:t>генерация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м</w:t>
      </w:r>
      <w:r w:rsidRPr="004069F0">
        <w:rPr>
          <w:rFonts w:eastAsia="Times New Roman" w:cs="Courier New"/>
          <w:sz w:val="20"/>
          <w:szCs w:val="20"/>
          <w:lang w:val="en-US"/>
        </w:rPr>
        <w:t>-</w:t>
      </w:r>
      <w:r w:rsidRPr="004069F0">
        <w:rPr>
          <w:rFonts w:eastAsia="Times New Roman" w:cs="Courier New"/>
          <w:sz w:val="20"/>
          <w:szCs w:val="20"/>
        </w:rPr>
        <w:t>цы</w:t>
      </w:r>
      <w:r w:rsidRPr="004069F0">
        <w:rPr>
          <w:rFonts w:eastAsia="Times New Roman" w:cs="Courier New"/>
          <w:sz w:val="20"/>
          <w:szCs w:val="20"/>
          <w:lang w:val="en-US"/>
        </w:rPr>
        <w:t>:</w:t>
      </w:r>
    </w:p>
    <w:p w14:paraId="166BCB5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gen_matrix(edgs, cntV);</w:t>
      </w:r>
    </w:p>
    <w:p w14:paraId="406521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02C6C5A0" w14:textId="77777777" w:rsidR="004069F0" w:rsidRPr="008B0B2C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8B0B2C">
        <w:rPr>
          <w:rFonts w:eastAsia="Times New Roman" w:cs="Courier New"/>
          <w:sz w:val="20"/>
          <w:szCs w:val="20"/>
          <w:lang w:val="en-US"/>
        </w:rPr>
        <w:t>}</w:t>
      </w:r>
    </w:p>
    <w:p w14:paraId="1E9832D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8B0B2C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4FE31FE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//--------------ПАРАЛЛЕЛЬНЫЙ АЛГ-М КРУСКАЛА---------------</w:t>
      </w:r>
    </w:p>
    <w:p w14:paraId="574C8BF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</w:p>
    <w:p w14:paraId="2EA20D1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присваивание каждому из процессов своей порции вершин</w:t>
      </w:r>
    </w:p>
    <w:p w14:paraId="19DC47E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int Esize = (cntV * cntV - cntV) / 2;</w:t>
      </w:r>
    </w:p>
    <w:p w14:paraId="32C0278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(Esize &lt; num_proc)</w:t>
      </w:r>
    </w:p>
    <w:p w14:paraId="10B8B35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18C4056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 (rank == MAIN_RANK)</w:t>
      </w:r>
    </w:p>
    <w:p w14:paraId="330F947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cerr &lt;&lt; "Incorrect size of matrix" &lt;&lt; endl;</w:t>
      </w:r>
    </w:p>
    <w:p w14:paraId="77BE4E9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MPI_Finalize();</w:t>
      </w:r>
    </w:p>
    <w:p w14:paraId="5ADB23F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exit(EXIT_FAILURE);</w:t>
      </w:r>
    </w:p>
    <w:p w14:paraId="23FFC4D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262EA36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Vprocs = Esize / num_proc;</w:t>
      </w:r>
    </w:p>
    <w:p w14:paraId="66405F1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begin_index = Vprocs * rank;</w:t>
      </w:r>
    </w:p>
    <w:p w14:paraId="4E8CF50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finish_index = begin_index + Vprocs;</w:t>
      </w:r>
    </w:p>
    <w:p w14:paraId="10A1218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109007E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// добавляем последнему процессу оставшиеся вершины</w:t>
      </w:r>
    </w:p>
    <w:p w14:paraId="008C8DF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(ведь число вершин не всегда будет кратно числу процессов)</w:t>
      </w:r>
    </w:p>
    <w:p w14:paraId="2B2F6DD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if (rank == num_proc - 1)</w:t>
      </w:r>
    </w:p>
    <w:p w14:paraId="55967A0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finish_index += (Esize - finish_index);</w:t>
      </w:r>
    </w:p>
    <w:p w14:paraId="08D4FDA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6E12F4C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// </w:t>
      </w:r>
      <w:r w:rsidRPr="004069F0">
        <w:rPr>
          <w:rFonts w:eastAsia="Times New Roman" w:cs="Courier New"/>
          <w:sz w:val="20"/>
          <w:szCs w:val="20"/>
        </w:rPr>
        <w:t>Согласно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диапазону</w:t>
      </w:r>
      <w:r w:rsidRPr="004069F0">
        <w:rPr>
          <w:rFonts w:eastAsia="Times New Roman" w:cs="Courier New"/>
          <w:sz w:val="20"/>
          <w:szCs w:val="20"/>
          <w:lang w:val="en-US"/>
        </w:rPr>
        <w:t> (begin_index, finish_index)</w:t>
      </w:r>
    </w:p>
    <w:p w14:paraId="6845A10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// заполняем вектор с вершинами для каждого процесса</w:t>
      </w:r>
    </w:p>
    <w:p w14:paraId="52406E6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4069F0">
        <w:rPr>
          <w:rFonts w:eastAsia="Times New Roman" w:cs="Courier New"/>
          <w:sz w:val="20"/>
          <w:szCs w:val="20"/>
          <w:lang w:val="en-US"/>
        </w:rPr>
        <w:t>t_begin = MPI_Wtime();</w:t>
      </w:r>
    </w:p>
    <w:p w14:paraId="0CD92B5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i = begin_index; i &lt; finish_index; i++)</w:t>
      </w:r>
    </w:p>
    <w:p w14:paraId="0261212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63414F2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proc_v_edgs.push_back(edgs[i]);</w:t>
      </w:r>
    </w:p>
    <w:p w14:paraId="5B8736C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6D4E7C4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Быстрая сортировка ребер по возрастанию,</w:t>
      </w:r>
    </w:p>
    <w:p w14:paraId="7702FB9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если вектор не пуст:</w:t>
      </w:r>
    </w:p>
    <w:p w14:paraId="487AF8D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</w:t>
      </w:r>
      <w:r w:rsidRPr="008B0B2C">
        <w:rPr>
          <w:rFonts w:eastAsia="Times New Roman" w:cs="Courier New"/>
          <w:sz w:val="20"/>
          <w:szCs w:val="20"/>
          <w:lang w:val="en-US"/>
        </w:rPr>
        <w:t>if (proc_v_edgs.size() != </w:t>
      </w:r>
      <w:r w:rsidRPr="004069F0">
        <w:rPr>
          <w:rFonts w:eastAsia="Times New Roman" w:cs="Courier New"/>
          <w:sz w:val="20"/>
          <w:szCs w:val="20"/>
          <w:lang w:val="en-US"/>
        </w:rPr>
        <w:t>0)</w:t>
      </w:r>
    </w:p>
    <w:p w14:paraId="30A85AD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qsort(proc_v_edgs, 0, proc_v_edgs.size() - 1);</w:t>
      </w:r>
    </w:p>
    <w:p w14:paraId="45B1E00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v_arr = new int[cntV];</w:t>
      </w:r>
    </w:p>
    <w:p w14:paraId="53ECDC1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for (int i = 0; i &lt; cntV; i++)</w:t>
      </w:r>
    </w:p>
    <w:p w14:paraId="40C42CE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v_arr[i] = INF;</w:t>
      </w:r>
    </w:p>
    <w:p w14:paraId="40FA9B5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while (cnt_vertex != cntV - 1) </w:t>
      </w:r>
    </w:p>
    <w:p w14:paraId="692720A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{</w:t>
      </w:r>
    </w:p>
    <w:p w14:paraId="1D1C15F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if(proc_v_edgs.size() != 0)</w:t>
      </w:r>
    </w:p>
    <w:p w14:paraId="598344C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min_edg = proc_v_edgs[0];</w:t>
      </w:r>
    </w:p>
    <w:p w14:paraId="1BF33C6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5D61CDC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0C21381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min_edg = default_mtx;</w:t>
      </w:r>
    </w:p>
    <w:p w14:paraId="7172C06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4069F0">
        <w:rPr>
          <w:rFonts w:eastAsia="Times New Roman" w:cs="Courier New"/>
          <w:sz w:val="20"/>
          <w:szCs w:val="20"/>
        </w:rPr>
        <w:t>}</w:t>
      </w:r>
    </w:p>
    <w:p w14:paraId="5A4BD94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// если при добалении min_edg в МОД, нету цикла:</w:t>
      </w:r>
    </w:p>
    <w:p w14:paraId="2ADC4D7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if (!is_loop(min_edg, min_span_tree))</w:t>
      </w:r>
    </w:p>
    <w:p w14:paraId="6095B18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69C8E20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//</w:t>
      </w:r>
      <w:r w:rsidRPr="004069F0">
        <w:rPr>
          <w:rFonts w:eastAsia="Times New Roman" w:cs="Courier New"/>
          <w:sz w:val="20"/>
          <w:szCs w:val="20"/>
        </w:rPr>
        <w:t>передача</w:t>
      </w:r>
      <w:r w:rsidRPr="004069F0">
        <w:rPr>
          <w:rFonts w:eastAsia="Times New Roman" w:cs="Courier New"/>
          <w:sz w:val="20"/>
          <w:szCs w:val="20"/>
          <w:lang w:val="en-US"/>
        </w:rPr>
        <w:t> main </w:t>
      </w:r>
      <w:r w:rsidRPr="004069F0">
        <w:rPr>
          <w:rFonts w:eastAsia="Times New Roman" w:cs="Courier New"/>
          <w:sz w:val="20"/>
          <w:szCs w:val="20"/>
        </w:rPr>
        <w:t>процессу</w:t>
      </w:r>
      <w:r w:rsidRPr="004069F0">
        <w:rPr>
          <w:rFonts w:eastAsia="Times New Roman" w:cs="Courier New"/>
          <w:sz w:val="20"/>
          <w:szCs w:val="20"/>
          <w:lang w:val="en-US"/>
        </w:rPr>
        <w:t>:</w:t>
      </w:r>
    </w:p>
    <w:p w14:paraId="5A934FA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MPI_Gather(&amp;min_edg, sizeof(Matrix), MPI_CHAR, all_min_edges, \</w:t>
      </w:r>
    </w:p>
    <w:p w14:paraId="6062925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lastRenderedPageBreak/>
        <w:t>                    sizeof(Matrix), MPI_CHAR, MAIN_RANK, MPI_COMM_WORLD);</w:t>
      </w:r>
    </w:p>
    <w:p w14:paraId="40956FB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</w:t>
      </w:r>
      <w:r w:rsidRPr="004069F0">
        <w:rPr>
          <w:rFonts w:eastAsia="Times New Roman" w:cs="Courier New"/>
          <w:sz w:val="20"/>
          <w:szCs w:val="20"/>
        </w:rPr>
        <w:t>if (rank == MAIN_RANK)</w:t>
      </w:r>
    </w:p>
    <w:p w14:paraId="3FECBF3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{</w:t>
      </w:r>
    </w:p>
    <w:p w14:paraId="786F753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// нахождение ребра с мин. весом</w:t>
      </w:r>
    </w:p>
    <w:p w14:paraId="66F1BF6F" w14:textId="77777777" w:rsidR="004069F0" w:rsidRPr="00F372E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</w:t>
      </w:r>
      <w:r w:rsidRPr="00F372E0">
        <w:rPr>
          <w:rFonts w:eastAsia="Times New Roman" w:cs="Courier New"/>
          <w:sz w:val="20"/>
          <w:szCs w:val="20"/>
        </w:rPr>
        <w:t>//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и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рассылка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всем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процессам</w:t>
      </w:r>
    </w:p>
    <w:p w14:paraId="54FF31EE" w14:textId="64504C52" w:rsidR="006C0EB6" w:rsidRPr="006C0EB6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min</w:t>
      </w:r>
      <w:r w:rsidRPr="00F372E0">
        <w:rPr>
          <w:rFonts w:eastAsia="Times New Roman" w:cs="Courier New"/>
          <w:sz w:val="20"/>
          <w:szCs w:val="20"/>
        </w:rPr>
        <w:t>_</w:t>
      </w:r>
      <w:r w:rsidRPr="004069F0">
        <w:rPr>
          <w:rFonts w:eastAsia="Times New Roman" w:cs="Courier New"/>
          <w:sz w:val="20"/>
          <w:szCs w:val="20"/>
          <w:lang w:val="en-US"/>
        </w:rPr>
        <w:t>edg </w:t>
      </w:r>
      <w:r w:rsidRPr="00F372E0">
        <w:rPr>
          <w:rFonts w:eastAsia="Times New Roman" w:cs="Courier New"/>
          <w:sz w:val="20"/>
          <w:szCs w:val="20"/>
        </w:rPr>
        <w:t>=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="006C0EB6">
        <w:rPr>
          <w:rFonts w:eastAsia="Times New Roman" w:cs="Courier New"/>
          <w:sz w:val="20"/>
          <w:szCs w:val="20"/>
        </w:rPr>
        <w:t>\</w:t>
      </w:r>
    </w:p>
    <w:p w14:paraId="634A0586" w14:textId="5D2B61B5" w:rsidR="004069F0" w:rsidRPr="004069F0" w:rsidRDefault="004069F0" w:rsidP="006C0EB6">
      <w:pPr>
        <w:pStyle w:val="-732"/>
        <w:ind w:left="2124" w:firstLine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get_min_edge(all_min_edges, num_proc, proc_with_minE);</w:t>
      </w:r>
    </w:p>
    <w:p w14:paraId="29C2DDB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cnt_vertex++;</w:t>
      </w:r>
    </w:p>
    <w:p w14:paraId="33C08ED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v_min_1 = min_edg.v_start;</w:t>
      </w:r>
    </w:p>
    <w:p w14:paraId="7D35CF3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v_min_2 = min_edg.v_end;</w:t>
      </w:r>
    </w:p>
    <w:p w14:paraId="145C22E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v_weight = min_edg.weight;</w:t>
      </w:r>
    </w:p>
    <w:p w14:paraId="2DB4371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}</w:t>
      </w:r>
    </w:p>
    <w:p w14:paraId="75B1224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// </w:t>
      </w:r>
      <w:r w:rsidRPr="004069F0">
        <w:rPr>
          <w:rFonts w:eastAsia="Times New Roman" w:cs="Courier New"/>
          <w:sz w:val="20"/>
          <w:szCs w:val="20"/>
        </w:rPr>
        <w:t>рассылка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данных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процессу</w:t>
      </w:r>
      <w:r w:rsidRPr="004069F0">
        <w:rPr>
          <w:rFonts w:eastAsia="Times New Roman" w:cs="Courier New"/>
          <w:sz w:val="20"/>
          <w:szCs w:val="20"/>
          <w:lang w:val="en-US"/>
        </w:rPr>
        <w:t> main</w:t>
      </w:r>
    </w:p>
    <w:p w14:paraId="277DB45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MPI_Bcast(&amp;proc_with_minE, 1, MPI_INT, 0, MPI_COMM_WORLD);</w:t>
      </w:r>
    </w:p>
    <w:p w14:paraId="1C7D769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MPI_Bcast(&amp;cnt_vertex, 1, MPI_INT, 0, MPI_COMM_WORLD);</w:t>
      </w:r>
    </w:p>
    <w:p w14:paraId="143BE6D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MPI_Bcast(&amp;v_min_1, 1, MPI_INT, 0, MPI_COMM_WORLD);</w:t>
      </w:r>
    </w:p>
    <w:p w14:paraId="5913610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MPI_Bcast(&amp;v_min_2, 1, MPI_INT, 0, MPI_COMM_WORLD);</w:t>
      </w:r>
    </w:p>
    <w:p w14:paraId="577D4538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MPI_Bcast(&amp;v_weight, 1, MPI_FLOAT, 0, MPI_COMM_WORLD);</w:t>
      </w:r>
    </w:p>
    <w:p w14:paraId="7BD557B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4293410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min_edg.v_start = v_min_1;</w:t>
      </w:r>
    </w:p>
    <w:p w14:paraId="26319350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min_edg.v_end = v_min_2;</w:t>
      </w:r>
    </w:p>
    <w:p w14:paraId="56ED36A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min_edg.weight = v_weight;</w:t>
      </w:r>
    </w:p>
    <w:p w14:paraId="6555C522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min_span_tree.push_back(min_edg);</w:t>
      </w:r>
    </w:p>
    <w:p w14:paraId="267892D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</w:p>
    <w:p w14:paraId="7AA6857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// </w:t>
      </w:r>
      <w:r w:rsidRPr="004069F0">
        <w:rPr>
          <w:rFonts w:eastAsia="Times New Roman" w:cs="Courier New"/>
          <w:sz w:val="20"/>
          <w:szCs w:val="20"/>
        </w:rPr>
        <w:t>отбрасывание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ребра</w:t>
      </w:r>
      <w:r w:rsidRPr="004069F0">
        <w:rPr>
          <w:rFonts w:eastAsia="Times New Roman" w:cs="Courier New"/>
          <w:sz w:val="20"/>
          <w:szCs w:val="20"/>
          <w:lang w:val="en-US"/>
        </w:rPr>
        <w:t> </w:t>
      </w:r>
      <w:r w:rsidRPr="004069F0">
        <w:rPr>
          <w:rFonts w:eastAsia="Times New Roman" w:cs="Courier New"/>
          <w:sz w:val="20"/>
          <w:szCs w:val="20"/>
        </w:rPr>
        <w:t>процессом</w:t>
      </w:r>
      <w:r w:rsidRPr="004069F0">
        <w:rPr>
          <w:rFonts w:eastAsia="Times New Roman" w:cs="Courier New"/>
          <w:sz w:val="20"/>
          <w:szCs w:val="20"/>
          <w:lang w:val="en-US"/>
        </w:rPr>
        <w:t>:</w:t>
      </w:r>
    </w:p>
    <w:p w14:paraId="615A2E7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if (rank == proc_with_minE)</w:t>
      </w:r>
    </w:p>
    <w:p w14:paraId="5BB68E15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{</w:t>
      </w:r>
    </w:p>
    <w:p w14:paraId="0575B491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    </w:t>
      </w:r>
      <w:r w:rsidRPr="004069F0">
        <w:rPr>
          <w:rFonts w:eastAsia="Times New Roman" w:cs="Courier New"/>
          <w:sz w:val="20"/>
          <w:szCs w:val="20"/>
        </w:rPr>
        <w:t>// удаление первого эл-та в векторе</w:t>
      </w:r>
    </w:p>
    <w:p w14:paraId="0F9CD89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proc_v_edgs.erase(proc_v_edgs.begin());</w:t>
      </w:r>
    </w:p>
    <w:p w14:paraId="0F2E28B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}</w:t>
      </w:r>
    </w:p>
    <w:p w14:paraId="78DCEB17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4E33BFC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3251EB6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0BC160C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proc_v_edgs.erase(proc_v_edgs.begin());</w:t>
      </w:r>
    </w:p>
    <w:p w14:paraId="14AB9F1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}</w:t>
      </w:r>
    </w:p>
    <w:p w14:paraId="17042B6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1601B84E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t_end = MPI_Wtime(); </w:t>
      </w:r>
    </w:p>
    <w:p w14:paraId="5B08506A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if (rank == MAIN_RANK)</w:t>
      </w:r>
    </w:p>
    <w:p w14:paraId="6901E8AB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</w:t>
      </w:r>
      <w:r w:rsidRPr="004069F0">
        <w:rPr>
          <w:rFonts w:eastAsia="Times New Roman" w:cs="Courier New"/>
          <w:sz w:val="20"/>
          <w:szCs w:val="20"/>
        </w:rPr>
        <w:t>// запись в поток вывода мин. охват. дерева</w:t>
      </w:r>
    </w:p>
    <w:p w14:paraId="0947D31F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// либо времени выполнения программы</w:t>
      </w:r>
    </w:p>
    <w:p w14:paraId="237B0E6D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{</w:t>
      </w:r>
    </w:p>
    <w:p w14:paraId="42E52DFC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</w:rPr>
      </w:pPr>
      <w:r w:rsidRPr="004069F0">
        <w:rPr>
          <w:rFonts w:eastAsia="Times New Roman" w:cs="Courier New"/>
          <w:sz w:val="20"/>
          <w:szCs w:val="20"/>
        </w:rPr>
        <w:t>            if (programm_mode == "-t")</w:t>
      </w:r>
    </w:p>
    <w:p w14:paraId="6D21F3D6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</w:rPr>
        <w:t>                </w:t>
      </w:r>
      <w:r w:rsidRPr="004069F0">
        <w:rPr>
          <w:rFonts w:eastAsia="Times New Roman" w:cs="Courier New"/>
          <w:sz w:val="20"/>
          <w:szCs w:val="20"/>
          <w:lang w:val="en-US"/>
        </w:rPr>
        <w:t>print_matrix_with_weight(cntV, min_span_tree);</w:t>
      </w:r>
    </w:p>
    <w:p w14:paraId="4A944A09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else</w:t>
      </w:r>
    </w:p>
    <w:p w14:paraId="35E90753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{</w:t>
      </w:r>
    </w:p>
    <w:p w14:paraId="47CABCA4" w14:textId="77777777" w:rsidR="004069F0" w:rsidRPr="004069F0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fixed;</w:t>
      </w:r>
    </w:p>
    <w:p w14:paraId="778CD162" w14:textId="77777777" w:rsidR="006C0EB6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    cout &lt;&lt; "Time = " &lt;&lt; setprecision(1) </w:t>
      </w:r>
    </w:p>
    <w:p w14:paraId="47B3AFFA" w14:textId="70499682" w:rsidR="004069F0" w:rsidRPr="004069F0" w:rsidRDefault="004069F0" w:rsidP="006C0EB6">
      <w:pPr>
        <w:pStyle w:val="-732"/>
        <w:ind w:left="2124" w:firstLine="708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&lt;&lt; t_end - t_begin &lt;&lt; " s." &lt;&lt; endl;</w:t>
      </w:r>
    </w:p>
    <w:p w14:paraId="5372DFD6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4069F0">
        <w:rPr>
          <w:rFonts w:eastAsia="Times New Roman" w:cs="Courier New"/>
          <w:sz w:val="20"/>
          <w:szCs w:val="20"/>
          <w:lang w:val="en-US"/>
        </w:rPr>
        <w:t>            </w:t>
      </w:r>
      <w:r w:rsidRPr="00F60D74">
        <w:rPr>
          <w:rFonts w:eastAsia="Times New Roman" w:cs="Courier New"/>
          <w:sz w:val="20"/>
          <w:szCs w:val="20"/>
          <w:lang w:val="en-US"/>
        </w:rPr>
        <w:t>}           </w:t>
      </w:r>
    </w:p>
    <w:p w14:paraId="790202A9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F60D74">
        <w:rPr>
          <w:rFonts w:eastAsia="Times New Roman" w:cs="Courier New"/>
          <w:sz w:val="20"/>
          <w:szCs w:val="20"/>
          <w:lang w:val="en-US"/>
        </w:rPr>
        <w:t>        }</w:t>
      </w:r>
    </w:p>
    <w:p w14:paraId="5D2CF924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F60D74">
        <w:rPr>
          <w:rFonts w:eastAsia="Times New Roman" w:cs="Courier New"/>
          <w:sz w:val="20"/>
          <w:szCs w:val="20"/>
          <w:lang w:val="en-US"/>
        </w:rPr>
        <w:t>    }</w:t>
      </w:r>
    </w:p>
    <w:p w14:paraId="215EBBB6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F60D74">
        <w:rPr>
          <w:rFonts w:eastAsia="Times New Roman" w:cs="Courier New"/>
          <w:sz w:val="20"/>
          <w:szCs w:val="20"/>
          <w:lang w:val="en-US"/>
        </w:rPr>
        <w:t>    MPI_Finalize();</w:t>
      </w:r>
    </w:p>
    <w:p w14:paraId="4A540298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F60D74">
        <w:rPr>
          <w:rFonts w:eastAsia="Times New Roman" w:cs="Courier New"/>
          <w:sz w:val="20"/>
          <w:szCs w:val="20"/>
          <w:lang w:val="en-US"/>
        </w:rPr>
        <w:t>    return 0;</w:t>
      </w:r>
    </w:p>
    <w:p w14:paraId="13F45404" w14:textId="77777777" w:rsidR="004069F0" w:rsidRPr="00F60D74" w:rsidRDefault="004069F0" w:rsidP="004069F0">
      <w:pPr>
        <w:pStyle w:val="-732"/>
        <w:rPr>
          <w:rFonts w:eastAsia="Times New Roman" w:cs="Courier New"/>
          <w:sz w:val="20"/>
          <w:szCs w:val="20"/>
          <w:lang w:val="en-US"/>
        </w:rPr>
      </w:pPr>
      <w:r w:rsidRPr="00F60D74">
        <w:rPr>
          <w:rFonts w:eastAsia="Times New Roman" w:cs="Courier New"/>
          <w:sz w:val="20"/>
          <w:szCs w:val="20"/>
          <w:lang w:val="en-US"/>
        </w:rPr>
        <w:t>}</w:t>
      </w:r>
    </w:p>
    <w:p w14:paraId="1F47EC48" w14:textId="77777777" w:rsidR="004069F0" w:rsidRPr="004069F0" w:rsidRDefault="004069F0" w:rsidP="004069F0">
      <w:pPr>
        <w:pStyle w:val="-732"/>
        <w:rPr>
          <w:lang w:val="en-US"/>
        </w:rPr>
      </w:pPr>
    </w:p>
    <w:sectPr w:rsidR="004069F0" w:rsidRPr="004069F0" w:rsidSect="006A2EC8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7C564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8"/>
    <w:multiLevelType w:val="singleLevel"/>
    <w:tmpl w:val="14D44588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43C07BFC"/>
    <w:lvl w:ilvl="0">
      <w:start w:val="1"/>
      <w:numFmt w:val="bullet"/>
      <w:pStyle w:val="a0"/>
      <w:suff w:val="space"/>
      <w:lvlText w:val="‐"/>
      <w:lvlJc w:val="left"/>
      <w:pPr>
        <w:ind w:left="567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C"/>
    <w:multiLevelType w:val="hybridMultilevel"/>
    <w:tmpl w:val="1B6C7440"/>
    <w:lvl w:ilvl="0" w:tplc="2050E1A4">
      <w:start w:val="1"/>
      <w:numFmt w:val="bullet"/>
      <w:pStyle w:val="a1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690FDB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93E9C54">
      <w:start w:val="1"/>
      <w:numFmt w:val="bullet"/>
      <w:lvlText w:val=""/>
      <w:lvlJc w:val="left"/>
      <w:pPr>
        <w:ind w:left="2520" w:hanging="360"/>
      </w:pPr>
      <w:rPr>
        <w:rFonts w:ascii="Bookshelf Symbol 7" w:hAnsi="Bookshelf Symbol 7" w:hint="default"/>
      </w:rPr>
    </w:lvl>
    <w:lvl w:ilvl="3" w:tplc="DD0460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ED42DF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D88ABA">
      <w:start w:val="1"/>
      <w:numFmt w:val="bullet"/>
      <w:lvlText w:val=""/>
      <w:lvlJc w:val="left"/>
      <w:pPr>
        <w:ind w:left="4680" w:hanging="360"/>
      </w:pPr>
      <w:rPr>
        <w:rFonts w:ascii="Bookshelf Symbol 7" w:hAnsi="Bookshelf Symbol 7" w:hint="default"/>
      </w:rPr>
    </w:lvl>
    <w:lvl w:ilvl="6" w:tplc="95D6D1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FC642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34A82F4">
      <w:start w:val="1"/>
      <w:numFmt w:val="bullet"/>
      <w:lvlText w:val=""/>
      <w:lvlJc w:val="left"/>
      <w:pPr>
        <w:ind w:left="6840" w:hanging="360"/>
      </w:pPr>
      <w:rPr>
        <w:rFonts w:ascii="Bookshelf Symbol 7" w:hAnsi="Bookshelf Symbol 7" w:hint="default"/>
      </w:rPr>
    </w:lvl>
  </w:abstractNum>
  <w:abstractNum w:abstractNumId="4" w15:restartNumberingAfterBreak="0">
    <w:nsid w:val="36CE2ECC"/>
    <w:multiLevelType w:val="hybridMultilevel"/>
    <w:tmpl w:val="03201B38"/>
    <w:lvl w:ilvl="0" w:tplc="8810432C">
      <w:start w:val="1"/>
      <w:numFmt w:val="russianLower"/>
      <w:pStyle w:val="a2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17D8C"/>
    <w:multiLevelType w:val="multilevel"/>
    <w:tmpl w:val="0218AD3C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C766302"/>
    <w:multiLevelType w:val="hybridMultilevel"/>
    <w:tmpl w:val="5BFE84BA"/>
    <w:lvl w:ilvl="0" w:tplc="31DE572C">
      <w:start w:val="1"/>
      <w:numFmt w:val="decimal"/>
      <w:lvlText w:val="%1"/>
      <w:lvlJc w:val="left"/>
      <w:pPr>
        <w:ind w:left="927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7E04E616" w:tentative="1">
      <w:start w:val="1"/>
      <w:numFmt w:val="lowerLetter"/>
      <w:lvlText w:val="%2."/>
      <w:lvlJc w:val="left"/>
      <w:pPr>
        <w:ind w:left="2007" w:hanging="360"/>
      </w:pPr>
    </w:lvl>
    <w:lvl w:ilvl="2" w:tplc="4F2EF56C" w:tentative="1">
      <w:start w:val="1"/>
      <w:numFmt w:val="lowerRoman"/>
      <w:lvlText w:val="%3."/>
      <w:lvlJc w:val="right"/>
      <w:pPr>
        <w:ind w:left="2727" w:hanging="180"/>
      </w:pPr>
    </w:lvl>
    <w:lvl w:ilvl="3" w:tplc="1FEE5578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0CC3EE3"/>
    <w:multiLevelType w:val="hybridMultilevel"/>
    <w:tmpl w:val="9DA08C6A"/>
    <w:lvl w:ilvl="0" w:tplc="588ED428">
      <w:start w:val="1"/>
      <w:numFmt w:val="bullet"/>
      <w:pStyle w:val="732-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3877438"/>
    <w:multiLevelType w:val="multilevel"/>
    <w:tmpl w:val="F926CDF0"/>
    <w:lvl w:ilvl="0">
      <w:start w:val="1"/>
      <w:numFmt w:val="decimal"/>
      <w:pStyle w:val="1"/>
      <w:suff w:val="space"/>
      <w:lvlText w:val="%1"/>
      <w:lvlJc w:val="left"/>
      <w:pPr>
        <w:ind w:left="567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6"/>
    <w:lvlOverride w:ilvl="0">
      <w:lvl w:ilvl="0" w:tplc="31DE572C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 w:tplc="7E04E616">
        <w:start w:val="1"/>
        <w:numFmt w:val="decimal"/>
        <w:lvlText w:val="%1.%2"/>
        <w:lvlJc w:val="left"/>
        <w:pPr>
          <w:ind w:left="576" w:hanging="576"/>
        </w:pPr>
      </w:lvl>
    </w:lvlOverride>
    <w:lvlOverride w:ilvl="2">
      <w:lvl w:ilvl="2" w:tplc="4F2EF56C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 w:tplc="1FEE5578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plc="04190019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plc="0419001B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plc="0419000F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plc="04190019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plc="0419001B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7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attachedTemplate r:id="rId1"/>
  <w:linkStyle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764"/>
    <w:rsid w:val="00052CF0"/>
    <w:rsid w:val="0007217E"/>
    <w:rsid w:val="000F1F1B"/>
    <w:rsid w:val="00147215"/>
    <w:rsid w:val="00154D00"/>
    <w:rsid w:val="001A152E"/>
    <w:rsid w:val="001A6505"/>
    <w:rsid w:val="002221D1"/>
    <w:rsid w:val="0022500C"/>
    <w:rsid w:val="00257C47"/>
    <w:rsid w:val="0029601C"/>
    <w:rsid w:val="002A3C20"/>
    <w:rsid w:val="002D5E4F"/>
    <w:rsid w:val="00332860"/>
    <w:rsid w:val="0036244F"/>
    <w:rsid w:val="0037018E"/>
    <w:rsid w:val="003809F4"/>
    <w:rsid w:val="003C67DA"/>
    <w:rsid w:val="003E7212"/>
    <w:rsid w:val="00402073"/>
    <w:rsid w:val="004069F0"/>
    <w:rsid w:val="004D16FB"/>
    <w:rsid w:val="004F0A4C"/>
    <w:rsid w:val="00656EF8"/>
    <w:rsid w:val="006A2EC8"/>
    <w:rsid w:val="006C0EB6"/>
    <w:rsid w:val="006E0D7F"/>
    <w:rsid w:val="007866CE"/>
    <w:rsid w:val="0082016D"/>
    <w:rsid w:val="008441B0"/>
    <w:rsid w:val="00872A9E"/>
    <w:rsid w:val="00880F96"/>
    <w:rsid w:val="008849F2"/>
    <w:rsid w:val="008B0B2C"/>
    <w:rsid w:val="008D7CD1"/>
    <w:rsid w:val="008E139D"/>
    <w:rsid w:val="00934764"/>
    <w:rsid w:val="009772DC"/>
    <w:rsid w:val="009D286E"/>
    <w:rsid w:val="00A45112"/>
    <w:rsid w:val="00AB0FAD"/>
    <w:rsid w:val="00AB5F67"/>
    <w:rsid w:val="00B27A4A"/>
    <w:rsid w:val="00B902CD"/>
    <w:rsid w:val="00B94FD7"/>
    <w:rsid w:val="00C16364"/>
    <w:rsid w:val="00C42E82"/>
    <w:rsid w:val="00C5113E"/>
    <w:rsid w:val="00D4372F"/>
    <w:rsid w:val="00D63B3F"/>
    <w:rsid w:val="00D907A4"/>
    <w:rsid w:val="00DC7029"/>
    <w:rsid w:val="00DD54E8"/>
    <w:rsid w:val="00E3764E"/>
    <w:rsid w:val="00EA0C07"/>
    <w:rsid w:val="00EA1A1D"/>
    <w:rsid w:val="00F0674A"/>
    <w:rsid w:val="00F16C86"/>
    <w:rsid w:val="00F372E0"/>
    <w:rsid w:val="00F60D74"/>
    <w:rsid w:val="00FC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07CD"/>
  <w15:docId w15:val="{51A899B4-24B3-409F-BE2E-6ACBDCAD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К732 - Обычный"/>
    <w:qFormat/>
    <w:rsid w:val="00154D00"/>
    <w:pPr>
      <w:suppressAutoHyphens/>
      <w:spacing w:after="0" w:line="360" w:lineRule="auto"/>
      <w:ind w:firstLine="567"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aliases w:val="К732 - Заголовок 1"/>
    <w:basedOn w:val="a3"/>
    <w:next w:val="a3"/>
    <w:link w:val="10"/>
    <w:autoRedefine/>
    <w:uiPriority w:val="3"/>
    <w:qFormat/>
    <w:rsid w:val="00154D00"/>
    <w:pPr>
      <w:keepNext/>
      <w:keepLines/>
      <w:pageBreakBefore/>
      <w:numPr>
        <w:numId w:val="11"/>
      </w:numPr>
      <w:spacing w:after="360" w:line="240" w:lineRule="auto"/>
      <w:outlineLvl w:val="0"/>
    </w:pPr>
    <w:rPr>
      <w:rFonts w:eastAsiaTheme="majorEastAsia" w:cstheme="majorBidi"/>
      <w:b/>
      <w:bCs/>
      <w:smallCaps/>
      <w:szCs w:val="28"/>
    </w:rPr>
  </w:style>
  <w:style w:type="paragraph" w:styleId="2">
    <w:name w:val="heading 2"/>
    <w:aliases w:val="К732 - Заголовок 2"/>
    <w:basedOn w:val="a3"/>
    <w:next w:val="a3"/>
    <w:link w:val="20"/>
    <w:autoRedefine/>
    <w:uiPriority w:val="3"/>
    <w:qFormat/>
    <w:rsid w:val="00154D00"/>
    <w:pPr>
      <w:keepNext/>
      <w:keepLines/>
      <w:numPr>
        <w:ilvl w:val="1"/>
        <w:numId w:val="11"/>
      </w:numPr>
      <w:spacing w:after="360" w:line="240" w:lineRule="auto"/>
      <w:ind w:left="0" w:firstLine="567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aliases w:val="К732 - Заголовок 3"/>
    <w:basedOn w:val="a3"/>
    <w:next w:val="a3"/>
    <w:link w:val="30"/>
    <w:autoRedefine/>
    <w:uiPriority w:val="3"/>
    <w:qFormat/>
    <w:rsid w:val="00154D00"/>
    <w:pPr>
      <w:keepNext/>
      <w:keepLines/>
      <w:numPr>
        <w:ilvl w:val="2"/>
        <w:numId w:val="11"/>
      </w:numPr>
      <w:spacing w:after="360" w:line="240" w:lineRule="auto"/>
      <w:ind w:left="0" w:firstLine="567"/>
      <w:outlineLvl w:val="2"/>
    </w:pPr>
    <w:rPr>
      <w:rFonts w:eastAsiaTheme="majorEastAsia" w:cstheme="majorBidi"/>
      <w:bCs/>
    </w:rPr>
  </w:style>
  <w:style w:type="paragraph" w:styleId="4">
    <w:name w:val="heading 4"/>
    <w:aliases w:val="К732 - Заголовок 4"/>
    <w:basedOn w:val="a3"/>
    <w:next w:val="a3"/>
    <w:link w:val="40"/>
    <w:autoRedefine/>
    <w:uiPriority w:val="3"/>
    <w:qFormat/>
    <w:rsid w:val="00154D00"/>
    <w:pPr>
      <w:keepNext/>
      <w:keepLines/>
      <w:numPr>
        <w:ilvl w:val="3"/>
        <w:numId w:val="11"/>
      </w:numPr>
      <w:spacing w:after="360" w:line="240" w:lineRule="auto"/>
      <w:ind w:left="0" w:firstLine="567"/>
      <w:outlineLvl w:val="3"/>
    </w:pPr>
    <w:rPr>
      <w:rFonts w:eastAsiaTheme="majorEastAsia" w:cstheme="majorBidi"/>
      <w:bCs/>
      <w:i/>
      <w:iCs/>
    </w:rPr>
  </w:style>
  <w:style w:type="paragraph" w:styleId="5">
    <w:name w:val="heading 5"/>
    <w:basedOn w:val="a3"/>
    <w:next w:val="a3"/>
    <w:link w:val="50"/>
    <w:uiPriority w:val="99"/>
    <w:semiHidden/>
    <w:rsid w:val="00154D00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9"/>
    <w:semiHidden/>
    <w:qFormat/>
    <w:rsid w:val="00154D00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9"/>
    <w:semiHidden/>
    <w:qFormat/>
    <w:rsid w:val="00154D00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9"/>
    <w:semiHidden/>
    <w:qFormat/>
    <w:rsid w:val="00154D00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uiPriority w:val="99"/>
    <w:semiHidden/>
    <w:qFormat/>
    <w:rsid w:val="00154D00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К732 - Заголовок 1 Знак"/>
    <w:basedOn w:val="a4"/>
    <w:link w:val="1"/>
    <w:uiPriority w:val="3"/>
    <w:rsid w:val="00154D00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aliases w:val="К732 - Заголовок 2 Знак"/>
    <w:basedOn w:val="a4"/>
    <w:link w:val="2"/>
    <w:uiPriority w:val="3"/>
    <w:rsid w:val="00154D00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aliases w:val="К732 - Заголовок 3 Знак"/>
    <w:basedOn w:val="a4"/>
    <w:link w:val="3"/>
    <w:uiPriority w:val="3"/>
    <w:rsid w:val="00154D00"/>
    <w:rPr>
      <w:rFonts w:ascii="Times New Roman" w:eastAsiaTheme="majorEastAsia" w:hAnsi="Times New Roman" w:cstheme="majorBidi"/>
      <w:bCs/>
      <w:color w:val="000000" w:themeColor="text1"/>
      <w:sz w:val="28"/>
      <w:lang w:eastAsia="ru-RU"/>
    </w:rPr>
  </w:style>
  <w:style w:type="character" w:customStyle="1" w:styleId="40">
    <w:name w:val="Заголовок 4 Знак"/>
    <w:aliases w:val="К732 - Заголовок 4 Знак"/>
    <w:basedOn w:val="a4"/>
    <w:link w:val="4"/>
    <w:uiPriority w:val="3"/>
    <w:rsid w:val="00154D00"/>
    <w:rPr>
      <w:rFonts w:ascii="Times New Roman" w:eastAsiaTheme="majorEastAsia" w:hAnsi="Times New Roman" w:cstheme="majorBidi"/>
      <w:bCs/>
      <w:i/>
      <w:iCs/>
      <w:color w:val="000000" w:themeColor="text1"/>
      <w:sz w:val="28"/>
      <w:lang w:eastAsia="ru-RU"/>
    </w:rPr>
  </w:style>
  <w:style w:type="character" w:customStyle="1" w:styleId="50">
    <w:name w:val="Заголовок 5 Знак"/>
    <w:basedOn w:val="a4"/>
    <w:link w:val="5"/>
    <w:uiPriority w:val="99"/>
    <w:semiHidden/>
    <w:rsid w:val="00154D00"/>
    <w:rPr>
      <w:rFonts w:asciiTheme="majorHAnsi" w:eastAsiaTheme="majorEastAsia" w:hAnsiTheme="majorHAnsi" w:cstheme="majorBidi"/>
      <w:color w:val="1F4D78" w:themeColor="accent1" w:themeShade="7F"/>
      <w:sz w:val="28"/>
      <w:lang w:eastAsia="ru-RU"/>
    </w:rPr>
  </w:style>
  <w:style w:type="character" w:customStyle="1" w:styleId="60">
    <w:name w:val="Заголовок 6 Знак"/>
    <w:basedOn w:val="a4"/>
    <w:link w:val="6"/>
    <w:uiPriority w:val="99"/>
    <w:semiHidden/>
    <w:rsid w:val="00154D00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ru-RU"/>
    </w:rPr>
  </w:style>
  <w:style w:type="character" w:customStyle="1" w:styleId="70">
    <w:name w:val="Заголовок 7 Знак"/>
    <w:basedOn w:val="a4"/>
    <w:link w:val="7"/>
    <w:uiPriority w:val="99"/>
    <w:semiHidden/>
    <w:rsid w:val="00154D00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4"/>
    <w:link w:val="8"/>
    <w:uiPriority w:val="99"/>
    <w:semiHidden/>
    <w:rsid w:val="00154D0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4"/>
    <w:link w:val="9"/>
    <w:uiPriority w:val="99"/>
    <w:semiHidden/>
    <w:rsid w:val="00154D0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7">
    <w:name w:val="header"/>
    <w:basedOn w:val="a3"/>
    <w:link w:val="a8"/>
    <w:uiPriority w:val="99"/>
    <w:semiHidden/>
    <w:rsid w:val="00154D0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semiHidden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9">
    <w:name w:val="footer"/>
    <w:basedOn w:val="a3"/>
    <w:link w:val="aa"/>
    <w:uiPriority w:val="99"/>
    <w:semiHidden/>
    <w:rsid w:val="00154D0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semiHidden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b">
    <w:name w:val="TOC Heading"/>
    <w:basedOn w:val="1"/>
    <w:next w:val="a3"/>
    <w:autoRedefine/>
    <w:uiPriority w:val="39"/>
    <w:qFormat/>
    <w:rsid w:val="00154D00"/>
    <w:pPr>
      <w:pageBreakBefore w:val="0"/>
      <w:numPr>
        <w:numId w:val="0"/>
      </w:numPr>
      <w:ind w:firstLine="567"/>
      <w:outlineLvl w:val="9"/>
    </w:pPr>
  </w:style>
  <w:style w:type="paragraph" w:customStyle="1" w:styleId="732-0">
    <w:name w:val="К732 - Изображение"/>
    <w:basedOn w:val="a3"/>
    <w:next w:val="732-1"/>
    <w:link w:val="732-2"/>
    <w:autoRedefine/>
    <w:uiPriority w:val="1"/>
    <w:qFormat/>
    <w:rsid w:val="00154D00"/>
    <w:pPr>
      <w:keepNext/>
      <w:spacing w:line="240" w:lineRule="auto"/>
      <w:ind w:firstLine="0"/>
      <w:jc w:val="center"/>
    </w:pPr>
  </w:style>
  <w:style w:type="paragraph" w:styleId="a0">
    <w:name w:val="List Bullet"/>
    <w:basedOn w:val="a3"/>
    <w:autoRedefine/>
    <w:uiPriority w:val="1"/>
    <w:qFormat/>
    <w:rsid w:val="00154D00"/>
    <w:pPr>
      <w:numPr>
        <w:numId w:val="8"/>
      </w:numPr>
      <w:ind w:left="0" w:firstLine="567"/>
      <w:contextualSpacing/>
    </w:pPr>
  </w:style>
  <w:style w:type="paragraph" w:styleId="11">
    <w:name w:val="toc 1"/>
    <w:basedOn w:val="a3"/>
    <w:next w:val="a3"/>
    <w:autoRedefine/>
    <w:uiPriority w:val="39"/>
    <w:unhideWhenUsed/>
    <w:rsid w:val="006A2EC8"/>
    <w:pPr>
      <w:tabs>
        <w:tab w:val="right" w:leader="dot" w:pos="9356"/>
      </w:tabs>
      <w:spacing w:before="60" w:after="60" w:line="240" w:lineRule="auto"/>
      <w:ind w:left="227" w:hanging="227"/>
      <w:jc w:val="left"/>
    </w:pPr>
    <w:rPr>
      <w:b/>
      <w:smallCaps/>
    </w:rPr>
  </w:style>
  <w:style w:type="paragraph" w:styleId="21">
    <w:name w:val="toc 2"/>
    <w:basedOn w:val="a3"/>
    <w:next w:val="a3"/>
    <w:autoRedefine/>
    <w:uiPriority w:val="39"/>
    <w:unhideWhenUsed/>
    <w:rsid w:val="00154D00"/>
    <w:pPr>
      <w:spacing w:before="60" w:after="60" w:line="240" w:lineRule="auto"/>
      <w:ind w:left="681" w:right="567" w:hanging="454"/>
      <w:jc w:val="left"/>
    </w:pPr>
    <w:rPr>
      <w:smallCaps/>
    </w:rPr>
  </w:style>
  <w:style w:type="paragraph" w:styleId="31">
    <w:name w:val="toc 3"/>
    <w:basedOn w:val="a3"/>
    <w:next w:val="a3"/>
    <w:autoRedefine/>
    <w:uiPriority w:val="39"/>
    <w:unhideWhenUsed/>
    <w:rsid w:val="00154D00"/>
    <w:pPr>
      <w:spacing w:line="240" w:lineRule="auto"/>
      <w:ind w:left="1446" w:right="567" w:hanging="709"/>
      <w:jc w:val="left"/>
    </w:pPr>
  </w:style>
  <w:style w:type="paragraph" w:styleId="41">
    <w:name w:val="toc 4"/>
    <w:basedOn w:val="a3"/>
    <w:next w:val="a3"/>
    <w:autoRedefine/>
    <w:uiPriority w:val="39"/>
    <w:unhideWhenUsed/>
    <w:rsid w:val="00154D00"/>
    <w:pPr>
      <w:spacing w:line="240" w:lineRule="auto"/>
      <w:ind w:left="2127" w:right="567" w:hanging="709"/>
      <w:jc w:val="left"/>
    </w:pPr>
  </w:style>
  <w:style w:type="paragraph" w:styleId="a">
    <w:name w:val="List Number"/>
    <w:aliases w:val="К732 - Нумерованный список"/>
    <w:basedOn w:val="a3"/>
    <w:link w:val="ac"/>
    <w:autoRedefine/>
    <w:uiPriority w:val="1"/>
    <w:qFormat/>
    <w:rsid w:val="00154D00"/>
    <w:pPr>
      <w:numPr>
        <w:numId w:val="7"/>
      </w:numPr>
      <w:contextualSpacing/>
    </w:pPr>
  </w:style>
  <w:style w:type="character" w:styleId="ad">
    <w:name w:val="Hyperlink"/>
    <w:basedOn w:val="a4"/>
    <w:uiPriority w:val="99"/>
    <w:unhideWhenUsed/>
    <w:rsid w:val="00154D00"/>
    <w:rPr>
      <w:color w:val="0563C1" w:themeColor="hyperlink"/>
      <w:u w:val="single"/>
    </w:rPr>
  </w:style>
  <w:style w:type="paragraph" w:customStyle="1" w:styleId="a2">
    <w:name w:val="Многоуровневый список"/>
    <w:basedOn w:val="a"/>
    <w:autoRedefine/>
    <w:uiPriority w:val="2"/>
    <w:qFormat/>
    <w:rsid w:val="00154D00"/>
    <w:pPr>
      <w:numPr>
        <w:numId w:val="10"/>
      </w:numPr>
      <w:ind w:left="0" w:firstLine="567"/>
    </w:pPr>
  </w:style>
  <w:style w:type="paragraph" w:styleId="ae">
    <w:name w:val="Balloon Text"/>
    <w:basedOn w:val="a3"/>
    <w:link w:val="af"/>
    <w:uiPriority w:val="99"/>
    <w:semiHidden/>
    <w:unhideWhenUsed/>
    <w:rsid w:val="00154D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4"/>
    <w:link w:val="ae"/>
    <w:uiPriority w:val="99"/>
    <w:semiHidden/>
    <w:rsid w:val="00154D00"/>
    <w:rPr>
      <w:rFonts w:ascii="Tahoma" w:eastAsiaTheme="minorEastAsia" w:hAnsi="Tahoma" w:cs="Tahoma"/>
      <w:color w:val="000000" w:themeColor="text1"/>
      <w:sz w:val="16"/>
      <w:szCs w:val="16"/>
      <w:lang w:eastAsia="ru-RU"/>
    </w:rPr>
  </w:style>
  <w:style w:type="table" w:styleId="af0">
    <w:name w:val="Table Grid"/>
    <w:basedOn w:val="a5"/>
    <w:uiPriority w:val="59"/>
    <w:rsid w:val="00154D0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732">
    <w:name w:val="К-732 Листинг"/>
    <w:basedOn w:val="732-0"/>
    <w:autoRedefine/>
    <w:uiPriority w:val="2"/>
    <w:qFormat/>
    <w:rsid w:val="00154D00"/>
    <w:pPr>
      <w:jc w:val="left"/>
    </w:pPr>
    <w:rPr>
      <w:rFonts w:ascii="Courier New" w:hAnsi="Courier New"/>
      <w:sz w:val="24"/>
    </w:rPr>
  </w:style>
  <w:style w:type="paragraph" w:customStyle="1" w:styleId="732-3">
    <w:name w:val="К732 - Подпись к таблице"/>
    <w:basedOn w:val="a3"/>
    <w:link w:val="732-4"/>
    <w:qFormat/>
    <w:rsid w:val="00154D00"/>
    <w:pPr>
      <w:jc w:val="center"/>
    </w:pPr>
  </w:style>
  <w:style w:type="paragraph" w:customStyle="1" w:styleId="732-5">
    <w:name w:val="К732 - Подпись листинга"/>
    <w:basedOn w:val="a3"/>
    <w:next w:val="-732"/>
    <w:link w:val="732-6"/>
    <w:qFormat/>
    <w:rsid w:val="00154D00"/>
    <w:pPr>
      <w:ind w:firstLine="0"/>
    </w:pPr>
    <w:rPr>
      <w:lang w:val="en-US"/>
    </w:rPr>
  </w:style>
  <w:style w:type="character" w:customStyle="1" w:styleId="732-4">
    <w:name w:val="К732 - Подпись к таблице Знак"/>
    <w:basedOn w:val="a4"/>
    <w:link w:val="732-3"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732-1">
    <w:name w:val="К732 - подпись к рисунку"/>
    <w:basedOn w:val="732-0"/>
    <w:link w:val="732-7"/>
    <w:qFormat/>
    <w:rsid w:val="00154D00"/>
  </w:style>
  <w:style w:type="character" w:customStyle="1" w:styleId="732-6">
    <w:name w:val="К732 - Подпись листинга Знак"/>
    <w:basedOn w:val="a4"/>
    <w:link w:val="732-5"/>
    <w:rsid w:val="00154D00"/>
    <w:rPr>
      <w:rFonts w:ascii="Times New Roman" w:eastAsiaTheme="minorEastAsia" w:hAnsi="Times New Roman"/>
      <w:color w:val="000000" w:themeColor="text1"/>
      <w:sz w:val="28"/>
      <w:lang w:val="en-US" w:eastAsia="ru-RU"/>
    </w:rPr>
  </w:style>
  <w:style w:type="character" w:customStyle="1" w:styleId="af1">
    <w:name w:val="АК Маркированный список Знак"/>
    <w:basedOn w:val="a4"/>
    <w:link w:val="a1"/>
    <w:locked/>
    <w:rsid w:val="00154D00"/>
    <w:rPr>
      <w:sz w:val="28"/>
      <w:szCs w:val="28"/>
    </w:rPr>
  </w:style>
  <w:style w:type="character" w:customStyle="1" w:styleId="732-2">
    <w:name w:val="К732 - Изображение Знак"/>
    <w:basedOn w:val="a4"/>
    <w:link w:val="732-0"/>
    <w:uiPriority w:val="1"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732-7">
    <w:name w:val="К732 - подпись к рисунку Знак"/>
    <w:basedOn w:val="732-2"/>
    <w:link w:val="732-1"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a1">
    <w:name w:val="АК Маркированный список"/>
    <w:basedOn w:val="a3"/>
    <w:link w:val="af1"/>
    <w:qFormat/>
    <w:rsid w:val="00154D00"/>
    <w:pPr>
      <w:numPr>
        <w:numId w:val="12"/>
      </w:numPr>
    </w:pPr>
    <w:rPr>
      <w:rFonts w:asciiTheme="minorHAnsi" w:eastAsiaTheme="minorHAnsi" w:hAnsiTheme="minorHAnsi"/>
      <w:color w:val="auto"/>
      <w:szCs w:val="28"/>
      <w:lang w:eastAsia="en-US"/>
    </w:rPr>
  </w:style>
  <w:style w:type="paragraph" w:customStyle="1" w:styleId="732-">
    <w:name w:val="К732 - Маркированный список"/>
    <w:basedOn w:val="a"/>
    <w:link w:val="732-8"/>
    <w:qFormat/>
    <w:rsid w:val="00154D00"/>
    <w:pPr>
      <w:numPr>
        <w:numId w:val="13"/>
      </w:numPr>
      <w:ind w:left="851" w:hanging="284"/>
    </w:pPr>
  </w:style>
  <w:style w:type="character" w:customStyle="1" w:styleId="ac">
    <w:name w:val="Нумерованный список Знак"/>
    <w:aliases w:val="К732 - Нумерованный список Знак"/>
    <w:basedOn w:val="a4"/>
    <w:link w:val="a"/>
    <w:uiPriority w:val="1"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732-8">
    <w:name w:val="К732 - Маркированный список Знак"/>
    <w:basedOn w:val="ac"/>
    <w:link w:val="732-"/>
    <w:rsid w:val="00154D00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styleId="af2">
    <w:name w:val="Placeholder Text"/>
    <w:basedOn w:val="a4"/>
    <w:uiPriority w:val="99"/>
    <w:semiHidden/>
    <w:rsid w:val="002221D1"/>
    <w:rPr>
      <w:color w:val="808080"/>
    </w:rPr>
  </w:style>
  <w:style w:type="character" w:styleId="af3">
    <w:name w:val="annotation reference"/>
    <w:basedOn w:val="a4"/>
    <w:uiPriority w:val="99"/>
    <w:semiHidden/>
    <w:unhideWhenUsed/>
    <w:rsid w:val="00AB0FAD"/>
    <w:rPr>
      <w:sz w:val="16"/>
      <w:szCs w:val="16"/>
    </w:rPr>
  </w:style>
  <w:style w:type="paragraph" w:styleId="af4">
    <w:name w:val="annotation text"/>
    <w:basedOn w:val="a3"/>
    <w:link w:val="af5"/>
    <w:uiPriority w:val="99"/>
    <w:semiHidden/>
    <w:unhideWhenUsed/>
    <w:rsid w:val="00AB0FA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4"/>
    <w:link w:val="af4"/>
    <w:uiPriority w:val="99"/>
    <w:semiHidden/>
    <w:rsid w:val="00AB0FAD"/>
    <w:rPr>
      <w:rFonts w:ascii="Times New Roman" w:eastAsiaTheme="minorEastAsia" w:hAnsi="Times New Roman"/>
      <w:color w:val="000000" w:themeColor="text1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B0FA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B0FAD"/>
    <w:rPr>
      <w:rFonts w:ascii="Times New Roman" w:eastAsiaTheme="minorEastAsia" w:hAnsi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9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57;\Documents\&#1091;&#1095;&#1077;&#1073;&#1072;\&#1055;&#1042;\AK_v6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2;&#1077;&#1088;&#1072;\Desktop\&#1061;&#1086;&#1084;&#1080;&#1082;\&#1050;&#1085;&#1080;&#1075;&#1072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[Книга1.xlsx]Лист1!$C$35</c:f>
              <c:strCache>
                <c:ptCount val="1"/>
                <c:pt idx="0">
                  <c:v>1000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[Книга1.xlsx]Лист1!$D$34:$H$34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cat>
          <c:val>
            <c:numRef>
              <c:f>[Книга1.xlsx]Лист1!$D$35:$H$35</c:f>
              <c:numCache>
                <c:formatCode>General</c:formatCode>
                <c:ptCount val="5"/>
                <c:pt idx="0">
                  <c:v>3.9</c:v>
                </c:pt>
                <c:pt idx="1">
                  <c:v>2.1</c:v>
                </c:pt>
                <c:pt idx="2">
                  <c:v>1.2</c:v>
                </c:pt>
                <c:pt idx="3">
                  <c:v>0.9</c:v>
                </c:pt>
                <c:pt idx="4">
                  <c:v>0.6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F67C-41C3-BE3F-D5AF1E52D7D3}"/>
            </c:ext>
          </c:extLst>
        </c:ser>
        <c:ser>
          <c:idx val="1"/>
          <c:order val="1"/>
          <c:tx>
            <c:strRef>
              <c:f>[Книга1.xlsx]Лист1!$C$36</c:f>
              <c:strCache>
                <c:ptCount val="1"/>
                <c:pt idx="0">
                  <c:v>1500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[Книга1.xlsx]Лист1!$D$34:$H$34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cat>
          <c:val>
            <c:numRef>
              <c:f>[Книга1.xlsx]Лист1!$D$36:$H$36</c:f>
              <c:numCache>
                <c:formatCode>General</c:formatCode>
                <c:ptCount val="5"/>
                <c:pt idx="0">
                  <c:v>13</c:v>
                </c:pt>
                <c:pt idx="1">
                  <c:v>7.2</c:v>
                </c:pt>
                <c:pt idx="2">
                  <c:v>3.9</c:v>
                </c:pt>
                <c:pt idx="3">
                  <c:v>3.1</c:v>
                </c:pt>
                <c:pt idx="4">
                  <c:v>1.8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67C-41C3-BE3F-D5AF1E52D7D3}"/>
            </c:ext>
          </c:extLst>
        </c:ser>
        <c:ser>
          <c:idx val="2"/>
          <c:order val="2"/>
          <c:tx>
            <c:strRef>
              <c:f>[Книга1.xlsx]Лист1!$C$37</c:f>
              <c:strCache>
                <c:ptCount val="1"/>
                <c:pt idx="0">
                  <c:v>2000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[Книга1.xlsx]Лист1!$D$34:$H$34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cat>
          <c:val>
            <c:numRef>
              <c:f>[Книга1.xlsx]Лист1!$D$37:$H$37</c:f>
              <c:numCache>
                <c:formatCode>General</c:formatCode>
                <c:ptCount val="5"/>
                <c:pt idx="0">
                  <c:v>34.4</c:v>
                </c:pt>
                <c:pt idx="1">
                  <c:v>17.3</c:v>
                </c:pt>
                <c:pt idx="2">
                  <c:v>9.9</c:v>
                </c:pt>
                <c:pt idx="3">
                  <c:v>5.2</c:v>
                </c:pt>
                <c:pt idx="4">
                  <c:v>3.4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F67C-41C3-BE3F-D5AF1E52D7D3}"/>
            </c:ext>
          </c:extLst>
        </c:ser>
        <c:ser>
          <c:idx val="3"/>
          <c:order val="3"/>
          <c:tx>
            <c:strRef>
              <c:f>[Книга1.xlsx]Лист1!$C$38</c:f>
              <c:strCache>
                <c:ptCount val="1"/>
                <c:pt idx="0">
                  <c:v>2500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[Книга1.xlsx]Лист1!$D$34:$H$34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cat>
          <c:val>
            <c:numRef>
              <c:f>[Книга1.xlsx]Лист1!$D$38:$H$38</c:f>
              <c:numCache>
                <c:formatCode>General</c:formatCode>
                <c:ptCount val="5"/>
                <c:pt idx="0">
                  <c:v>66.7</c:v>
                </c:pt>
                <c:pt idx="1">
                  <c:v>31.4</c:v>
                </c:pt>
                <c:pt idx="2">
                  <c:v>18.8</c:v>
                </c:pt>
                <c:pt idx="3">
                  <c:v>10.6</c:v>
                </c:pt>
                <c:pt idx="4">
                  <c:v>8.3000000000000007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F67C-41C3-BE3F-D5AF1E52D7D3}"/>
            </c:ext>
          </c:extLst>
        </c:ser>
        <c:ser>
          <c:idx val="4"/>
          <c:order val="4"/>
          <c:tx>
            <c:strRef>
              <c:f>[Книга1.xlsx]Лист1!$C$39</c:f>
              <c:strCache>
                <c:ptCount val="1"/>
                <c:pt idx="0">
                  <c:v>3000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[Книга1.xlsx]Лист1!$D$34:$H$34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cat>
          <c:val>
            <c:numRef>
              <c:f>[Книга1.xlsx]Лист1!$D$39:$H$39</c:f>
              <c:numCache>
                <c:formatCode>General</c:formatCode>
                <c:ptCount val="5"/>
                <c:pt idx="0">
                  <c:v>111.6</c:v>
                </c:pt>
                <c:pt idx="1">
                  <c:v>51</c:v>
                </c:pt>
                <c:pt idx="2">
                  <c:v>30.1</c:v>
                </c:pt>
                <c:pt idx="3">
                  <c:v>17.2</c:v>
                </c:pt>
                <c:pt idx="4">
                  <c:v>11.8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F67C-41C3-BE3F-D5AF1E52D7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2687672"/>
        <c:axId val="412686104"/>
      </c:lineChart>
      <c:catAx>
        <c:axId val="4126876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</a:t>
                </a:r>
                <a:endParaRPr lang="ru-RU" sz="1400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2686104"/>
        <c:crosses val="autoZero"/>
        <c:auto val="1"/>
        <c:lblAlgn val="ctr"/>
        <c:lblOffset val="100"/>
        <c:noMultiLvlLbl val="0"/>
      </c:catAx>
      <c:valAx>
        <c:axId val="412686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/>
                  <a:t>Время</a:t>
                </a:r>
                <a:r>
                  <a:rPr lang="ru-RU" sz="1200" baseline="0"/>
                  <a:t> (с)</a:t>
                </a:r>
                <a:endParaRPr lang="ru-RU" sz="1200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2687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0DD96-78D2-4747-82EC-658B41395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AK_v6.dotx</Template>
  <TotalTime>52</TotalTime>
  <Pages>1</Pages>
  <Words>4616</Words>
  <Characters>26316</Characters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2020-12-20T16:33:00Z</dcterms:created>
  <dcterms:modified xsi:type="dcterms:W3CDTF">2020-12-22T16:47:00Z</dcterms:modified>
</cp:coreProperties>
</file>